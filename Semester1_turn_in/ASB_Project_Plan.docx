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3F34C" w14:textId="77777777" w:rsidR="00B57646" w:rsidRDefault="00B57646" w:rsidP="00B57646">
      <w:pPr>
        <w:spacing w:line="480" w:lineRule="auto"/>
        <w:jc w:val="center"/>
        <w:rPr>
          <w:sz w:val="36"/>
          <w:szCs w:val="36"/>
        </w:rPr>
      </w:pPr>
      <w:r>
        <w:rPr>
          <w:sz w:val="24"/>
          <w:szCs w:val="24"/>
        </w:rPr>
        <w:t>Oregon Institute of Technology</w:t>
      </w:r>
    </w:p>
    <w:p w14:paraId="6BC97529" w14:textId="77777777" w:rsidR="00B57646" w:rsidRDefault="00B57646" w:rsidP="00B57646">
      <w:pPr>
        <w:spacing w:line="480" w:lineRule="auto"/>
        <w:jc w:val="center"/>
        <w:rPr>
          <w:b/>
          <w:sz w:val="36"/>
          <w:szCs w:val="36"/>
          <w:u w:val="single"/>
        </w:rPr>
      </w:pPr>
    </w:p>
    <w:p w14:paraId="2AA09BD5" w14:textId="77777777" w:rsidR="00B57646" w:rsidRDefault="00B57646" w:rsidP="00B57646">
      <w:pPr>
        <w:spacing w:line="480" w:lineRule="auto"/>
        <w:jc w:val="center"/>
        <w:rPr>
          <w:b/>
          <w:sz w:val="36"/>
          <w:szCs w:val="36"/>
          <w:u w:val="single"/>
        </w:rPr>
      </w:pPr>
    </w:p>
    <w:p w14:paraId="6E87109E" w14:textId="77777777" w:rsidR="00B57646" w:rsidRDefault="00B57646" w:rsidP="00B57646">
      <w:pPr>
        <w:spacing w:line="480" w:lineRule="auto"/>
        <w:jc w:val="center"/>
        <w:rPr>
          <w:b/>
          <w:sz w:val="36"/>
          <w:szCs w:val="36"/>
          <w:u w:val="single"/>
        </w:rPr>
      </w:pPr>
    </w:p>
    <w:p w14:paraId="4E958039" w14:textId="77777777" w:rsidR="00B57646" w:rsidRDefault="00B57646" w:rsidP="00B57646">
      <w:pPr>
        <w:spacing w:line="480" w:lineRule="auto"/>
        <w:jc w:val="center"/>
        <w:rPr>
          <w:b/>
          <w:sz w:val="36"/>
          <w:szCs w:val="36"/>
          <w:u w:val="single"/>
        </w:rPr>
      </w:pPr>
    </w:p>
    <w:p w14:paraId="5864EA3D" w14:textId="77777777" w:rsidR="00B57646" w:rsidRDefault="00B57646" w:rsidP="00B57646">
      <w:pPr>
        <w:spacing w:line="480" w:lineRule="auto"/>
        <w:jc w:val="center"/>
        <w:rPr>
          <w:b/>
          <w:sz w:val="36"/>
          <w:szCs w:val="36"/>
          <w:u w:val="single"/>
        </w:rPr>
      </w:pPr>
    </w:p>
    <w:p w14:paraId="327B16B4" w14:textId="77777777" w:rsidR="00B57646" w:rsidRDefault="00B57646" w:rsidP="00B57646">
      <w:pPr>
        <w:pStyle w:val="Title"/>
        <w:spacing w:line="480" w:lineRule="auto"/>
        <w:jc w:val="center"/>
      </w:pPr>
      <w:bookmarkStart w:id="0" w:name="_weu30dtpmo8u" w:colFirst="0" w:colLast="0"/>
      <w:bookmarkEnd w:id="0"/>
      <w:r>
        <w:t>Automated Smart Blinds Plan</w:t>
      </w:r>
    </w:p>
    <w:p w14:paraId="3722CA7D" w14:textId="77777777" w:rsidR="00B57646" w:rsidRDefault="00B57646" w:rsidP="00B57646">
      <w:pPr>
        <w:pStyle w:val="Heading1"/>
        <w:spacing w:after="0" w:line="480" w:lineRule="auto"/>
        <w:ind w:left="0"/>
      </w:pPr>
      <w:bookmarkStart w:id="1" w:name="_72dqwp650qhv" w:colFirst="0" w:colLast="0"/>
      <w:bookmarkStart w:id="2" w:name="_lt64x1ej2qy6" w:colFirst="0" w:colLast="0"/>
      <w:bookmarkStart w:id="3" w:name="_7e2s7wx7ba2q" w:colFirst="0" w:colLast="0"/>
      <w:bookmarkEnd w:id="1"/>
      <w:bookmarkEnd w:id="2"/>
      <w:bookmarkEnd w:id="3"/>
    </w:p>
    <w:p w14:paraId="4CBEE1BF" w14:textId="7197AA1D" w:rsidR="00B57646" w:rsidRDefault="00B57646" w:rsidP="00B57646">
      <w:pPr>
        <w:pStyle w:val="Heading1"/>
        <w:spacing w:after="0" w:line="480" w:lineRule="auto"/>
        <w:jc w:val="center"/>
      </w:pPr>
      <w:bookmarkStart w:id="4" w:name="_eqc41tq6y0dz" w:colFirst="0" w:colLast="0"/>
      <w:bookmarkEnd w:id="4"/>
    </w:p>
    <w:p w14:paraId="62661B7C" w14:textId="0239551E" w:rsidR="009D6A8E" w:rsidRDefault="009D6A8E" w:rsidP="009D6A8E"/>
    <w:p w14:paraId="6C83170B" w14:textId="7C17F535" w:rsidR="009D6A8E" w:rsidRDefault="009D6A8E" w:rsidP="009D6A8E"/>
    <w:p w14:paraId="3E26FEE5" w14:textId="790D6EC8" w:rsidR="009D6A8E" w:rsidRDefault="009D6A8E" w:rsidP="009D6A8E"/>
    <w:p w14:paraId="5A654AAC" w14:textId="77777777" w:rsidR="009D6A8E" w:rsidRPr="009D6A8E" w:rsidRDefault="009D6A8E" w:rsidP="009D6A8E"/>
    <w:p w14:paraId="51E7290A" w14:textId="77777777" w:rsidR="00B57646" w:rsidRDefault="00B57646" w:rsidP="00B57646">
      <w:pPr>
        <w:spacing w:line="480" w:lineRule="auto"/>
        <w:jc w:val="center"/>
        <w:rPr>
          <w:i/>
        </w:rPr>
      </w:pPr>
    </w:p>
    <w:p w14:paraId="2C1E3781" w14:textId="77777777" w:rsidR="00B57646" w:rsidRDefault="00B57646" w:rsidP="00B57646">
      <w:pPr>
        <w:spacing w:line="480" w:lineRule="auto"/>
        <w:jc w:val="center"/>
      </w:pPr>
      <w:r>
        <w:rPr>
          <w:i/>
        </w:rPr>
        <w:t>Authored by</w:t>
      </w:r>
      <w:r>
        <w:t>:</w:t>
      </w:r>
    </w:p>
    <w:p w14:paraId="1E4425A9" w14:textId="77777777" w:rsidR="00B57646" w:rsidRDefault="00B57646" w:rsidP="00B57646">
      <w:pPr>
        <w:spacing w:line="480" w:lineRule="auto"/>
        <w:jc w:val="center"/>
      </w:pPr>
      <w:r>
        <w:t>Andrew Deraita</w:t>
      </w:r>
    </w:p>
    <w:p w14:paraId="3765770C" w14:textId="77777777" w:rsidR="00B57646" w:rsidRDefault="00B57646" w:rsidP="00B57646">
      <w:pPr>
        <w:spacing w:line="480" w:lineRule="auto"/>
        <w:jc w:val="center"/>
      </w:pPr>
      <w:r>
        <w:t>Michael Roberts</w:t>
      </w:r>
    </w:p>
    <w:p w14:paraId="4A94D91B" w14:textId="12DFEE69" w:rsidR="00B57646" w:rsidRDefault="00B57646" w:rsidP="00B57646">
      <w:pPr>
        <w:spacing w:line="480" w:lineRule="auto"/>
        <w:jc w:val="center"/>
      </w:pPr>
      <w:r>
        <w:t>Chad Revel</w:t>
      </w:r>
    </w:p>
    <w:p w14:paraId="4B59C12A" w14:textId="77777777" w:rsidR="00B57646" w:rsidRDefault="00B57646" w:rsidP="00B57646">
      <w:pPr>
        <w:pStyle w:val="Heading1"/>
        <w:spacing w:line="480" w:lineRule="auto"/>
      </w:pPr>
      <w:bookmarkStart w:id="5" w:name="_Toc27044518"/>
      <w:r>
        <w:lastRenderedPageBreak/>
        <w:t>Table of Contents</w:t>
      </w:r>
      <w:bookmarkEnd w:id="5"/>
    </w:p>
    <w:p w14:paraId="4D5458BA" w14:textId="77777777" w:rsidR="00B57646" w:rsidRDefault="00B57646" w:rsidP="00B57646">
      <w:pPr>
        <w:spacing w:line="480" w:lineRule="auto"/>
      </w:pPr>
    </w:p>
    <w:bookmarkStart w:id="6" w:name="_Hlk27044199" w:displacedByCustomXml="next"/>
    <w:sdt>
      <w:sdtPr>
        <w:rPr>
          <w:rFonts w:asciiTheme="minorHAnsi" w:eastAsiaTheme="minorEastAsia" w:hAnsiTheme="minorHAnsi" w:cstheme="minorBidi"/>
          <w:kern w:val="22"/>
          <w:lang w:val="en-US" w:eastAsia="ja-JP"/>
          <w14:ligatures w14:val="standard"/>
        </w:rPr>
        <w:id w:val="-505739847"/>
        <w:docPartObj>
          <w:docPartGallery w:val="Table of Contents"/>
          <w:docPartUnique/>
        </w:docPartObj>
      </w:sdtPr>
      <w:sdtEndPr/>
      <w:sdtContent>
        <w:p w14:paraId="4DBB8619" w14:textId="4EF2A097" w:rsidR="009D6A8E" w:rsidRDefault="00B57646">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27044518" w:history="1">
            <w:r w:rsidR="009D6A8E" w:rsidRPr="002A3DF3">
              <w:rPr>
                <w:rStyle w:val="Hyperlink"/>
                <w:noProof/>
              </w:rPr>
              <w:t>Table of Contents</w:t>
            </w:r>
            <w:r w:rsidR="009D6A8E">
              <w:rPr>
                <w:noProof/>
                <w:webHidden/>
              </w:rPr>
              <w:tab/>
            </w:r>
            <w:r w:rsidR="009D6A8E">
              <w:rPr>
                <w:noProof/>
                <w:webHidden/>
              </w:rPr>
              <w:fldChar w:fldCharType="begin"/>
            </w:r>
            <w:r w:rsidR="009D6A8E">
              <w:rPr>
                <w:noProof/>
                <w:webHidden/>
              </w:rPr>
              <w:instrText xml:space="preserve"> PAGEREF _Toc27044518 \h </w:instrText>
            </w:r>
            <w:r w:rsidR="009D6A8E">
              <w:rPr>
                <w:noProof/>
                <w:webHidden/>
              </w:rPr>
            </w:r>
            <w:r w:rsidR="009D6A8E">
              <w:rPr>
                <w:noProof/>
                <w:webHidden/>
              </w:rPr>
              <w:fldChar w:fldCharType="separate"/>
            </w:r>
            <w:r w:rsidR="009D6A8E">
              <w:rPr>
                <w:noProof/>
                <w:webHidden/>
              </w:rPr>
              <w:t>1</w:t>
            </w:r>
            <w:r w:rsidR="009D6A8E">
              <w:rPr>
                <w:noProof/>
                <w:webHidden/>
              </w:rPr>
              <w:fldChar w:fldCharType="end"/>
            </w:r>
          </w:hyperlink>
        </w:p>
        <w:p w14:paraId="2E144E6A" w14:textId="45B1586D" w:rsidR="009D6A8E" w:rsidRDefault="00C052AA">
          <w:pPr>
            <w:pStyle w:val="TOC2"/>
            <w:tabs>
              <w:tab w:val="right" w:pos="9350"/>
            </w:tabs>
            <w:rPr>
              <w:rFonts w:asciiTheme="minorHAnsi" w:eastAsiaTheme="minorEastAsia" w:hAnsiTheme="minorHAnsi" w:cstheme="minorBidi"/>
              <w:noProof/>
              <w:lang w:val="en-US"/>
            </w:rPr>
          </w:pPr>
          <w:hyperlink w:anchor="_Toc27044519" w:history="1">
            <w:r w:rsidR="009D6A8E" w:rsidRPr="002A3DF3">
              <w:rPr>
                <w:rStyle w:val="Hyperlink"/>
                <w:noProof/>
              </w:rPr>
              <w:t>Hierarchical Design Diagram</w:t>
            </w:r>
            <w:r w:rsidR="009D6A8E">
              <w:rPr>
                <w:noProof/>
                <w:webHidden/>
              </w:rPr>
              <w:tab/>
            </w:r>
            <w:r w:rsidR="009D6A8E">
              <w:rPr>
                <w:noProof/>
                <w:webHidden/>
              </w:rPr>
              <w:fldChar w:fldCharType="begin"/>
            </w:r>
            <w:r w:rsidR="009D6A8E">
              <w:rPr>
                <w:noProof/>
                <w:webHidden/>
              </w:rPr>
              <w:instrText xml:space="preserve"> PAGEREF _Toc27044519 \h </w:instrText>
            </w:r>
            <w:r w:rsidR="009D6A8E">
              <w:rPr>
                <w:noProof/>
                <w:webHidden/>
              </w:rPr>
            </w:r>
            <w:r w:rsidR="009D6A8E">
              <w:rPr>
                <w:noProof/>
                <w:webHidden/>
              </w:rPr>
              <w:fldChar w:fldCharType="separate"/>
            </w:r>
            <w:r w:rsidR="009D6A8E">
              <w:rPr>
                <w:noProof/>
                <w:webHidden/>
              </w:rPr>
              <w:t>2</w:t>
            </w:r>
            <w:r w:rsidR="009D6A8E">
              <w:rPr>
                <w:noProof/>
                <w:webHidden/>
              </w:rPr>
              <w:fldChar w:fldCharType="end"/>
            </w:r>
          </w:hyperlink>
        </w:p>
        <w:p w14:paraId="5C111079" w14:textId="7781C93A" w:rsidR="009D6A8E" w:rsidRDefault="00C052AA">
          <w:pPr>
            <w:pStyle w:val="TOC3"/>
            <w:tabs>
              <w:tab w:val="right" w:pos="9350"/>
            </w:tabs>
            <w:rPr>
              <w:rFonts w:asciiTheme="minorHAnsi" w:eastAsiaTheme="minorEastAsia" w:hAnsiTheme="minorHAnsi" w:cstheme="minorBidi"/>
              <w:noProof/>
              <w:lang w:val="en-US"/>
            </w:rPr>
          </w:pPr>
          <w:hyperlink w:anchor="_Toc27044520" w:history="1">
            <w:r w:rsidR="009D6A8E" w:rsidRPr="002A3DF3">
              <w:rPr>
                <w:rStyle w:val="Hyperlink"/>
                <w:noProof/>
              </w:rPr>
              <w:t>Diagram Explanation</w:t>
            </w:r>
            <w:r w:rsidR="009D6A8E">
              <w:rPr>
                <w:noProof/>
                <w:webHidden/>
              </w:rPr>
              <w:tab/>
            </w:r>
            <w:r w:rsidR="009D6A8E">
              <w:rPr>
                <w:noProof/>
                <w:webHidden/>
              </w:rPr>
              <w:fldChar w:fldCharType="begin"/>
            </w:r>
            <w:r w:rsidR="009D6A8E">
              <w:rPr>
                <w:noProof/>
                <w:webHidden/>
              </w:rPr>
              <w:instrText xml:space="preserve"> PAGEREF _Toc27044520 \h </w:instrText>
            </w:r>
            <w:r w:rsidR="009D6A8E">
              <w:rPr>
                <w:noProof/>
                <w:webHidden/>
              </w:rPr>
            </w:r>
            <w:r w:rsidR="009D6A8E">
              <w:rPr>
                <w:noProof/>
                <w:webHidden/>
              </w:rPr>
              <w:fldChar w:fldCharType="separate"/>
            </w:r>
            <w:r w:rsidR="009D6A8E">
              <w:rPr>
                <w:noProof/>
                <w:webHidden/>
              </w:rPr>
              <w:t>2</w:t>
            </w:r>
            <w:r w:rsidR="009D6A8E">
              <w:rPr>
                <w:noProof/>
                <w:webHidden/>
              </w:rPr>
              <w:fldChar w:fldCharType="end"/>
            </w:r>
          </w:hyperlink>
        </w:p>
        <w:p w14:paraId="15B1D53D" w14:textId="0D9F4210" w:rsidR="009D6A8E" w:rsidRDefault="00C052AA">
          <w:pPr>
            <w:pStyle w:val="TOC1"/>
            <w:tabs>
              <w:tab w:val="right" w:pos="9350"/>
            </w:tabs>
            <w:rPr>
              <w:rFonts w:asciiTheme="minorHAnsi" w:eastAsiaTheme="minorEastAsia" w:hAnsiTheme="minorHAnsi" w:cstheme="minorBidi"/>
              <w:noProof/>
              <w:lang w:val="en-US"/>
            </w:rPr>
          </w:pPr>
          <w:hyperlink w:anchor="_Toc27044521" w:history="1">
            <w:r w:rsidR="009D6A8E" w:rsidRPr="002A3DF3">
              <w:rPr>
                <w:rStyle w:val="Hyperlink"/>
                <w:noProof/>
              </w:rPr>
              <w:t>Sub-Modules</w:t>
            </w:r>
            <w:r w:rsidR="009D6A8E">
              <w:rPr>
                <w:noProof/>
                <w:webHidden/>
              </w:rPr>
              <w:tab/>
            </w:r>
            <w:r w:rsidR="009D6A8E">
              <w:rPr>
                <w:noProof/>
                <w:webHidden/>
              </w:rPr>
              <w:fldChar w:fldCharType="begin"/>
            </w:r>
            <w:r w:rsidR="009D6A8E">
              <w:rPr>
                <w:noProof/>
                <w:webHidden/>
              </w:rPr>
              <w:instrText xml:space="preserve"> PAGEREF _Toc27044521 \h </w:instrText>
            </w:r>
            <w:r w:rsidR="009D6A8E">
              <w:rPr>
                <w:noProof/>
                <w:webHidden/>
              </w:rPr>
            </w:r>
            <w:r w:rsidR="009D6A8E">
              <w:rPr>
                <w:noProof/>
                <w:webHidden/>
              </w:rPr>
              <w:fldChar w:fldCharType="separate"/>
            </w:r>
            <w:r w:rsidR="009D6A8E">
              <w:rPr>
                <w:noProof/>
                <w:webHidden/>
              </w:rPr>
              <w:t>3</w:t>
            </w:r>
            <w:r w:rsidR="009D6A8E">
              <w:rPr>
                <w:noProof/>
                <w:webHidden/>
              </w:rPr>
              <w:fldChar w:fldCharType="end"/>
            </w:r>
          </w:hyperlink>
        </w:p>
        <w:p w14:paraId="624E527C" w14:textId="0F9E9ACA" w:rsidR="009D6A8E" w:rsidRDefault="00C052AA">
          <w:pPr>
            <w:pStyle w:val="TOC3"/>
            <w:tabs>
              <w:tab w:val="right" w:pos="9350"/>
            </w:tabs>
            <w:rPr>
              <w:rFonts w:asciiTheme="minorHAnsi" w:eastAsiaTheme="minorEastAsia" w:hAnsiTheme="minorHAnsi" w:cstheme="minorBidi"/>
              <w:noProof/>
              <w:lang w:val="en-US"/>
            </w:rPr>
          </w:pPr>
          <w:hyperlink w:anchor="_Toc27044522" w:history="1">
            <w:r w:rsidR="009D6A8E" w:rsidRPr="002A3DF3">
              <w:rPr>
                <w:rStyle w:val="Hyperlink"/>
                <w:noProof/>
              </w:rPr>
              <w:t>Processor:</w:t>
            </w:r>
            <w:r w:rsidR="009D6A8E">
              <w:rPr>
                <w:noProof/>
                <w:webHidden/>
              </w:rPr>
              <w:tab/>
            </w:r>
            <w:r w:rsidR="009D6A8E">
              <w:rPr>
                <w:noProof/>
                <w:webHidden/>
              </w:rPr>
              <w:fldChar w:fldCharType="begin"/>
            </w:r>
            <w:r w:rsidR="009D6A8E">
              <w:rPr>
                <w:noProof/>
                <w:webHidden/>
              </w:rPr>
              <w:instrText xml:space="preserve"> PAGEREF _Toc27044522 \h </w:instrText>
            </w:r>
            <w:r w:rsidR="009D6A8E">
              <w:rPr>
                <w:noProof/>
                <w:webHidden/>
              </w:rPr>
            </w:r>
            <w:r w:rsidR="009D6A8E">
              <w:rPr>
                <w:noProof/>
                <w:webHidden/>
              </w:rPr>
              <w:fldChar w:fldCharType="separate"/>
            </w:r>
            <w:r w:rsidR="009D6A8E">
              <w:rPr>
                <w:noProof/>
                <w:webHidden/>
              </w:rPr>
              <w:t>3</w:t>
            </w:r>
            <w:r w:rsidR="009D6A8E">
              <w:rPr>
                <w:noProof/>
                <w:webHidden/>
              </w:rPr>
              <w:fldChar w:fldCharType="end"/>
            </w:r>
          </w:hyperlink>
        </w:p>
        <w:p w14:paraId="71BF4A44" w14:textId="2B9F11EF" w:rsidR="009D6A8E" w:rsidRDefault="00C052AA">
          <w:pPr>
            <w:pStyle w:val="TOC3"/>
            <w:tabs>
              <w:tab w:val="right" w:pos="9350"/>
            </w:tabs>
            <w:rPr>
              <w:rFonts w:asciiTheme="minorHAnsi" w:eastAsiaTheme="minorEastAsia" w:hAnsiTheme="minorHAnsi" w:cstheme="minorBidi"/>
              <w:noProof/>
              <w:lang w:val="en-US"/>
            </w:rPr>
          </w:pPr>
          <w:hyperlink w:anchor="_Toc27044523" w:history="1">
            <w:r w:rsidR="009D6A8E" w:rsidRPr="002A3DF3">
              <w:rPr>
                <w:rStyle w:val="Hyperlink"/>
                <w:noProof/>
              </w:rPr>
              <w:t>Power Supply:</w:t>
            </w:r>
            <w:r w:rsidR="009D6A8E">
              <w:rPr>
                <w:noProof/>
                <w:webHidden/>
              </w:rPr>
              <w:tab/>
            </w:r>
            <w:r w:rsidR="009D6A8E">
              <w:rPr>
                <w:noProof/>
                <w:webHidden/>
              </w:rPr>
              <w:fldChar w:fldCharType="begin"/>
            </w:r>
            <w:r w:rsidR="009D6A8E">
              <w:rPr>
                <w:noProof/>
                <w:webHidden/>
              </w:rPr>
              <w:instrText xml:space="preserve"> PAGEREF _Toc27044523 \h </w:instrText>
            </w:r>
            <w:r w:rsidR="009D6A8E">
              <w:rPr>
                <w:noProof/>
                <w:webHidden/>
              </w:rPr>
            </w:r>
            <w:r w:rsidR="009D6A8E">
              <w:rPr>
                <w:noProof/>
                <w:webHidden/>
              </w:rPr>
              <w:fldChar w:fldCharType="separate"/>
            </w:r>
            <w:r w:rsidR="009D6A8E">
              <w:rPr>
                <w:noProof/>
                <w:webHidden/>
              </w:rPr>
              <w:t>8</w:t>
            </w:r>
            <w:r w:rsidR="009D6A8E">
              <w:rPr>
                <w:noProof/>
                <w:webHidden/>
              </w:rPr>
              <w:fldChar w:fldCharType="end"/>
            </w:r>
          </w:hyperlink>
        </w:p>
        <w:p w14:paraId="52911022" w14:textId="1B4090A8" w:rsidR="009D6A8E" w:rsidRDefault="00C052AA">
          <w:pPr>
            <w:pStyle w:val="TOC3"/>
            <w:tabs>
              <w:tab w:val="right" w:pos="9350"/>
            </w:tabs>
            <w:rPr>
              <w:rFonts w:asciiTheme="minorHAnsi" w:eastAsiaTheme="minorEastAsia" w:hAnsiTheme="minorHAnsi" w:cstheme="minorBidi"/>
              <w:noProof/>
              <w:lang w:val="en-US"/>
            </w:rPr>
          </w:pPr>
          <w:hyperlink w:anchor="_Toc27044524" w:history="1">
            <w:r w:rsidR="009D6A8E" w:rsidRPr="002A3DF3">
              <w:rPr>
                <w:rStyle w:val="Hyperlink"/>
                <w:noProof/>
              </w:rPr>
              <w:t>LED Indicators:</w:t>
            </w:r>
            <w:r w:rsidR="009D6A8E">
              <w:rPr>
                <w:noProof/>
                <w:webHidden/>
              </w:rPr>
              <w:tab/>
            </w:r>
            <w:r w:rsidR="009D6A8E">
              <w:rPr>
                <w:noProof/>
                <w:webHidden/>
              </w:rPr>
              <w:fldChar w:fldCharType="begin"/>
            </w:r>
            <w:r w:rsidR="009D6A8E">
              <w:rPr>
                <w:noProof/>
                <w:webHidden/>
              </w:rPr>
              <w:instrText xml:space="preserve"> PAGEREF _Toc27044524 \h </w:instrText>
            </w:r>
            <w:r w:rsidR="009D6A8E">
              <w:rPr>
                <w:noProof/>
                <w:webHidden/>
              </w:rPr>
            </w:r>
            <w:r w:rsidR="009D6A8E">
              <w:rPr>
                <w:noProof/>
                <w:webHidden/>
              </w:rPr>
              <w:fldChar w:fldCharType="separate"/>
            </w:r>
            <w:r w:rsidR="009D6A8E">
              <w:rPr>
                <w:noProof/>
                <w:webHidden/>
              </w:rPr>
              <w:t>10</w:t>
            </w:r>
            <w:r w:rsidR="009D6A8E">
              <w:rPr>
                <w:noProof/>
                <w:webHidden/>
              </w:rPr>
              <w:fldChar w:fldCharType="end"/>
            </w:r>
          </w:hyperlink>
        </w:p>
        <w:p w14:paraId="2224C4E4" w14:textId="0FFEFB3F" w:rsidR="009D6A8E" w:rsidRDefault="00C052AA">
          <w:pPr>
            <w:pStyle w:val="TOC3"/>
            <w:tabs>
              <w:tab w:val="right" w:pos="9350"/>
            </w:tabs>
            <w:rPr>
              <w:rFonts w:asciiTheme="minorHAnsi" w:eastAsiaTheme="minorEastAsia" w:hAnsiTheme="minorHAnsi" w:cstheme="minorBidi"/>
              <w:noProof/>
              <w:lang w:val="en-US"/>
            </w:rPr>
          </w:pPr>
          <w:hyperlink w:anchor="_Toc27044525" w:history="1">
            <w:r w:rsidR="009D6A8E" w:rsidRPr="002A3DF3">
              <w:rPr>
                <w:rStyle w:val="Hyperlink"/>
                <w:noProof/>
              </w:rPr>
              <w:t>Up/Down Motor:</w:t>
            </w:r>
            <w:r w:rsidR="009D6A8E">
              <w:rPr>
                <w:noProof/>
                <w:webHidden/>
              </w:rPr>
              <w:tab/>
            </w:r>
            <w:r w:rsidR="009D6A8E">
              <w:rPr>
                <w:noProof/>
                <w:webHidden/>
              </w:rPr>
              <w:fldChar w:fldCharType="begin"/>
            </w:r>
            <w:r w:rsidR="009D6A8E">
              <w:rPr>
                <w:noProof/>
                <w:webHidden/>
              </w:rPr>
              <w:instrText xml:space="preserve"> PAGEREF _Toc27044525 \h </w:instrText>
            </w:r>
            <w:r w:rsidR="009D6A8E">
              <w:rPr>
                <w:noProof/>
                <w:webHidden/>
              </w:rPr>
            </w:r>
            <w:r w:rsidR="009D6A8E">
              <w:rPr>
                <w:noProof/>
                <w:webHidden/>
              </w:rPr>
              <w:fldChar w:fldCharType="separate"/>
            </w:r>
            <w:r w:rsidR="009D6A8E">
              <w:rPr>
                <w:noProof/>
                <w:webHidden/>
              </w:rPr>
              <w:t>12</w:t>
            </w:r>
            <w:r w:rsidR="009D6A8E">
              <w:rPr>
                <w:noProof/>
                <w:webHidden/>
              </w:rPr>
              <w:fldChar w:fldCharType="end"/>
            </w:r>
          </w:hyperlink>
        </w:p>
        <w:p w14:paraId="77A21ED0" w14:textId="1AF52999" w:rsidR="009D6A8E" w:rsidRDefault="00C052AA">
          <w:pPr>
            <w:pStyle w:val="TOC3"/>
            <w:tabs>
              <w:tab w:val="right" w:pos="9350"/>
            </w:tabs>
            <w:rPr>
              <w:rFonts w:asciiTheme="minorHAnsi" w:eastAsiaTheme="minorEastAsia" w:hAnsiTheme="minorHAnsi" w:cstheme="minorBidi"/>
              <w:noProof/>
              <w:lang w:val="en-US"/>
            </w:rPr>
          </w:pPr>
          <w:hyperlink w:anchor="_Toc27044526" w:history="1">
            <w:r w:rsidR="009D6A8E" w:rsidRPr="002A3DF3">
              <w:rPr>
                <w:rStyle w:val="Hyperlink"/>
                <w:noProof/>
              </w:rPr>
              <w:t>Open/Close Motor:</w:t>
            </w:r>
            <w:r w:rsidR="009D6A8E">
              <w:rPr>
                <w:noProof/>
                <w:webHidden/>
              </w:rPr>
              <w:tab/>
            </w:r>
            <w:r w:rsidR="009D6A8E">
              <w:rPr>
                <w:noProof/>
                <w:webHidden/>
              </w:rPr>
              <w:fldChar w:fldCharType="begin"/>
            </w:r>
            <w:r w:rsidR="009D6A8E">
              <w:rPr>
                <w:noProof/>
                <w:webHidden/>
              </w:rPr>
              <w:instrText xml:space="preserve"> PAGEREF _Toc27044526 \h </w:instrText>
            </w:r>
            <w:r w:rsidR="009D6A8E">
              <w:rPr>
                <w:noProof/>
                <w:webHidden/>
              </w:rPr>
            </w:r>
            <w:r w:rsidR="009D6A8E">
              <w:rPr>
                <w:noProof/>
                <w:webHidden/>
              </w:rPr>
              <w:fldChar w:fldCharType="separate"/>
            </w:r>
            <w:r w:rsidR="009D6A8E">
              <w:rPr>
                <w:noProof/>
                <w:webHidden/>
              </w:rPr>
              <w:t>16</w:t>
            </w:r>
            <w:r w:rsidR="009D6A8E">
              <w:rPr>
                <w:noProof/>
                <w:webHidden/>
              </w:rPr>
              <w:fldChar w:fldCharType="end"/>
            </w:r>
          </w:hyperlink>
        </w:p>
        <w:p w14:paraId="2185166A" w14:textId="780AA20D" w:rsidR="009D6A8E" w:rsidRDefault="00C052AA">
          <w:pPr>
            <w:pStyle w:val="TOC3"/>
            <w:tabs>
              <w:tab w:val="right" w:pos="9350"/>
            </w:tabs>
            <w:rPr>
              <w:rFonts w:asciiTheme="minorHAnsi" w:eastAsiaTheme="minorEastAsia" w:hAnsiTheme="minorHAnsi" w:cstheme="minorBidi"/>
              <w:noProof/>
              <w:lang w:val="en-US"/>
            </w:rPr>
          </w:pPr>
          <w:hyperlink w:anchor="_Toc27044527" w:history="1">
            <w:r w:rsidR="009D6A8E" w:rsidRPr="002A3DF3">
              <w:rPr>
                <w:rStyle w:val="Hyperlink"/>
                <w:noProof/>
              </w:rPr>
              <w:t>Piezo Speaker:</w:t>
            </w:r>
            <w:r w:rsidR="009D6A8E">
              <w:rPr>
                <w:noProof/>
                <w:webHidden/>
              </w:rPr>
              <w:tab/>
            </w:r>
            <w:r w:rsidR="009D6A8E">
              <w:rPr>
                <w:noProof/>
                <w:webHidden/>
              </w:rPr>
              <w:fldChar w:fldCharType="begin"/>
            </w:r>
            <w:r w:rsidR="009D6A8E">
              <w:rPr>
                <w:noProof/>
                <w:webHidden/>
              </w:rPr>
              <w:instrText xml:space="preserve"> PAGEREF _Toc27044527 \h </w:instrText>
            </w:r>
            <w:r w:rsidR="009D6A8E">
              <w:rPr>
                <w:noProof/>
                <w:webHidden/>
              </w:rPr>
            </w:r>
            <w:r w:rsidR="009D6A8E">
              <w:rPr>
                <w:noProof/>
                <w:webHidden/>
              </w:rPr>
              <w:fldChar w:fldCharType="separate"/>
            </w:r>
            <w:r w:rsidR="009D6A8E">
              <w:rPr>
                <w:noProof/>
                <w:webHidden/>
              </w:rPr>
              <w:t>18</w:t>
            </w:r>
            <w:r w:rsidR="009D6A8E">
              <w:rPr>
                <w:noProof/>
                <w:webHidden/>
              </w:rPr>
              <w:fldChar w:fldCharType="end"/>
            </w:r>
          </w:hyperlink>
        </w:p>
        <w:p w14:paraId="09B995EF" w14:textId="5DA47454" w:rsidR="009D6A8E" w:rsidRDefault="00C052AA">
          <w:pPr>
            <w:pStyle w:val="TOC3"/>
            <w:tabs>
              <w:tab w:val="right" w:pos="9350"/>
            </w:tabs>
            <w:rPr>
              <w:rFonts w:asciiTheme="minorHAnsi" w:eastAsiaTheme="minorEastAsia" w:hAnsiTheme="minorHAnsi" w:cstheme="minorBidi"/>
              <w:noProof/>
              <w:lang w:val="en-US"/>
            </w:rPr>
          </w:pPr>
          <w:hyperlink w:anchor="_Toc27044528" w:history="1">
            <w:r w:rsidR="009D6A8E" w:rsidRPr="002A3DF3">
              <w:rPr>
                <w:rStyle w:val="Hyperlink"/>
                <w:noProof/>
              </w:rPr>
              <w:t>Proximity Sensor:</w:t>
            </w:r>
            <w:r w:rsidR="009D6A8E">
              <w:rPr>
                <w:noProof/>
                <w:webHidden/>
              </w:rPr>
              <w:tab/>
            </w:r>
            <w:r w:rsidR="009D6A8E">
              <w:rPr>
                <w:noProof/>
                <w:webHidden/>
              </w:rPr>
              <w:fldChar w:fldCharType="begin"/>
            </w:r>
            <w:r w:rsidR="009D6A8E">
              <w:rPr>
                <w:noProof/>
                <w:webHidden/>
              </w:rPr>
              <w:instrText xml:space="preserve"> PAGEREF _Toc27044528 \h </w:instrText>
            </w:r>
            <w:r w:rsidR="009D6A8E">
              <w:rPr>
                <w:noProof/>
                <w:webHidden/>
              </w:rPr>
            </w:r>
            <w:r w:rsidR="009D6A8E">
              <w:rPr>
                <w:noProof/>
                <w:webHidden/>
              </w:rPr>
              <w:fldChar w:fldCharType="separate"/>
            </w:r>
            <w:r w:rsidR="009D6A8E">
              <w:rPr>
                <w:noProof/>
                <w:webHidden/>
              </w:rPr>
              <w:t>20</w:t>
            </w:r>
            <w:r w:rsidR="009D6A8E">
              <w:rPr>
                <w:noProof/>
                <w:webHidden/>
              </w:rPr>
              <w:fldChar w:fldCharType="end"/>
            </w:r>
          </w:hyperlink>
        </w:p>
        <w:p w14:paraId="2FB9B8DC" w14:textId="218F9417" w:rsidR="009D6A8E" w:rsidRDefault="00C052AA">
          <w:pPr>
            <w:pStyle w:val="TOC3"/>
            <w:tabs>
              <w:tab w:val="right" w:pos="9350"/>
            </w:tabs>
            <w:rPr>
              <w:rFonts w:asciiTheme="minorHAnsi" w:eastAsiaTheme="minorEastAsia" w:hAnsiTheme="minorHAnsi" w:cstheme="minorBidi"/>
              <w:noProof/>
              <w:lang w:val="en-US"/>
            </w:rPr>
          </w:pPr>
          <w:hyperlink w:anchor="_Toc27044529" w:history="1">
            <w:r w:rsidR="009D6A8E" w:rsidRPr="002A3DF3">
              <w:rPr>
                <w:rStyle w:val="Hyperlink"/>
                <w:noProof/>
              </w:rPr>
              <w:t>Temperature Sensor:</w:t>
            </w:r>
            <w:r w:rsidR="009D6A8E">
              <w:rPr>
                <w:noProof/>
                <w:webHidden/>
              </w:rPr>
              <w:tab/>
            </w:r>
            <w:r w:rsidR="009D6A8E">
              <w:rPr>
                <w:noProof/>
                <w:webHidden/>
              </w:rPr>
              <w:fldChar w:fldCharType="begin"/>
            </w:r>
            <w:r w:rsidR="009D6A8E">
              <w:rPr>
                <w:noProof/>
                <w:webHidden/>
              </w:rPr>
              <w:instrText xml:space="preserve"> PAGEREF _Toc27044529 \h </w:instrText>
            </w:r>
            <w:r w:rsidR="009D6A8E">
              <w:rPr>
                <w:noProof/>
                <w:webHidden/>
              </w:rPr>
            </w:r>
            <w:r w:rsidR="009D6A8E">
              <w:rPr>
                <w:noProof/>
                <w:webHidden/>
              </w:rPr>
              <w:fldChar w:fldCharType="separate"/>
            </w:r>
            <w:r w:rsidR="009D6A8E">
              <w:rPr>
                <w:noProof/>
                <w:webHidden/>
              </w:rPr>
              <w:t>22</w:t>
            </w:r>
            <w:r w:rsidR="009D6A8E">
              <w:rPr>
                <w:noProof/>
                <w:webHidden/>
              </w:rPr>
              <w:fldChar w:fldCharType="end"/>
            </w:r>
          </w:hyperlink>
        </w:p>
        <w:p w14:paraId="02F58AE5" w14:textId="043C0595" w:rsidR="009D6A8E" w:rsidRDefault="00C052AA">
          <w:pPr>
            <w:pStyle w:val="TOC3"/>
            <w:tabs>
              <w:tab w:val="right" w:pos="9350"/>
            </w:tabs>
            <w:rPr>
              <w:rFonts w:asciiTheme="minorHAnsi" w:eastAsiaTheme="minorEastAsia" w:hAnsiTheme="minorHAnsi" w:cstheme="minorBidi"/>
              <w:noProof/>
              <w:lang w:val="en-US"/>
            </w:rPr>
          </w:pPr>
          <w:hyperlink w:anchor="_Toc27044530" w:history="1">
            <w:r w:rsidR="009D6A8E" w:rsidRPr="002A3DF3">
              <w:rPr>
                <w:rStyle w:val="Hyperlink"/>
                <w:noProof/>
              </w:rPr>
              <w:t>Smoke/Gas Sensor:</w:t>
            </w:r>
            <w:r w:rsidR="009D6A8E">
              <w:rPr>
                <w:noProof/>
                <w:webHidden/>
              </w:rPr>
              <w:tab/>
            </w:r>
            <w:r w:rsidR="009D6A8E">
              <w:rPr>
                <w:noProof/>
                <w:webHidden/>
              </w:rPr>
              <w:fldChar w:fldCharType="begin"/>
            </w:r>
            <w:r w:rsidR="009D6A8E">
              <w:rPr>
                <w:noProof/>
                <w:webHidden/>
              </w:rPr>
              <w:instrText xml:space="preserve"> PAGEREF _Toc27044530 \h </w:instrText>
            </w:r>
            <w:r w:rsidR="009D6A8E">
              <w:rPr>
                <w:noProof/>
                <w:webHidden/>
              </w:rPr>
            </w:r>
            <w:r w:rsidR="009D6A8E">
              <w:rPr>
                <w:noProof/>
                <w:webHidden/>
              </w:rPr>
              <w:fldChar w:fldCharType="separate"/>
            </w:r>
            <w:r w:rsidR="009D6A8E">
              <w:rPr>
                <w:noProof/>
                <w:webHidden/>
              </w:rPr>
              <w:t>25</w:t>
            </w:r>
            <w:r w:rsidR="009D6A8E">
              <w:rPr>
                <w:noProof/>
                <w:webHidden/>
              </w:rPr>
              <w:fldChar w:fldCharType="end"/>
            </w:r>
          </w:hyperlink>
        </w:p>
        <w:p w14:paraId="20DE24CC" w14:textId="49504929" w:rsidR="009D6A8E" w:rsidRDefault="00C052AA">
          <w:pPr>
            <w:pStyle w:val="TOC3"/>
            <w:tabs>
              <w:tab w:val="right" w:pos="9350"/>
            </w:tabs>
            <w:rPr>
              <w:rFonts w:asciiTheme="minorHAnsi" w:eastAsiaTheme="minorEastAsia" w:hAnsiTheme="minorHAnsi" w:cstheme="minorBidi"/>
              <w:noProof/>
              <w:lang w:val="en-US"/>
            </w:rPr>
          </w:pPr>
          <w:hyperlink w:anchor="_Toc27044531" w:history="1">
            <w:r w:rsidR="009D6A8E" w:rsidRPr="002A3DF3">
              <w:rPr>
                <w:rStyle w:val="Hyperlink"/>
                <w:noProof/>
              </w:rPr>
              <w:t>Camera:</w:t>
            </w:r>
            <w:r w:rsidR="009D6A8E">
              <w:rPr>
                <w:noProof/>
                <w:webHidden/>
              </w:rPr>
              <w:tab/>
            </w:r>
            <w:r w:rsidR="009D6A8E">
              <w:rPr>
                <w:noProof/>
                <w:webHidden/>
              </w:rPr>
              <w:fldChar w:fldCharType="begin"/>
            </w:r>
            <w:r w:rsidR="009D6A8E">
              <w:rPr>
                <w:noProof/>
                <w:webHidden/>
              </w:rPr>
              <w:instrText xml:space="preserve"> PAGEREF _Toc27044531 \h </w:instrText>
            </w:r>
            <w:r w:rsidR="009D6A8E">
              <w:rPr>
                <w:noProof/>
                <w:webHidden/>
              </w:rPr>
            </w:r>
            <w:r w:rsidR="009D6A8E">
              <w:rPr>
                <w:noProof/>
                <w:webHidden/>
              </w:rPr>
              <w:fldChar w:fldCharType="separate"/>
            </w:r>
            <w:r w:rsidR="009D6A8E">
              <w:rPr>
                <w:noProof/>
                <w:webHidden/>
              </w:rPr>
              <w:t>27</w:t>
            </w:r>
            <w:r w:rsidR="009D6A8E">
              <w:rPr>
                <w:noProof/>
                <w:webHidden/>
              </w:rPr>
              <w:fldChar w:fldCharType="end"/>
            </w:r>
          </w:hyperlink>
        </w:p>
        <w:p w14:paraId="05366308" w14:textId="15F0FD11" w:rsidR="009D6A8E" w:rsidRDefault="00C052AA">
          <w:pPr>
            <w:pStyle w:val="TOC3"/>
            <w:tabs>
              <w:tab w:val="right" w:pos="9350"/>
            </w:tabs>
            <w:rPr>
              <w:rFonts w:asciiTheme="minorHAnsi" w:eastAsiaTheme="minorEastAsia" w:hAnsiTheme="minorHAnsi" w:cstheme="minorBidi"/>
              <w:noProof/>
              <w:lang w:val="en-US"/>
            </w:rPr>
          </w:pPr>
          <w:hyperlink w:anchor="_Toc27044532" w:history="1">
            <w:r w:rsidR="009D6A8E" w:rsidRPr="002A3DF3">
              <w:rPr>
                <w:rStyle w:val="Hyperlink"/>
                <w:noProof/>
              </w:rPr>
              <w:t>Wi-Fi Module:</w:t>
            </w:r>
            <w:r w:rsidR="009D6A8E">
              <w:rPr>
                <w:noProof/>
                <w:webHidden/>
              </w:rPr>
              <w:tab/>
            </w:r>
            <w:r w:rsidR="009D6A8E">
              <w:rPr>
                <w:noProof/>
                <w:webHidden/>
              </w:rPr>
              <w:fldChar w:fldCharType="begin"/>
            </w:r>
            <w:r w:rsidR="009D6A8E">
              <w:rPr>
                <w:noProof/>
                <w:webHidden/>
              </w:rPr>
              <w:instrText xml:space="preserve"> PAGEREF _Toc27044532 \h </w:instrText>
            </w:r>
            <w:r w:rsidR="009D6A8E">
              <w:rPr>
                <w:noProof/>
                <w:webHidden/>
              </w:rPr>
            </w:r>
            <w:r w:rsidR="009D6A8E">
              <w:rPr>
                <w:noProof/>
                <w:webHidden/>
              </w:rPr>
              <w:fldChar w:fldCharType="separate"/>
            </w:r>
            <w:r w:rsidR="009D6A8E">
              <w:rPr>
                <w:noProof/>
                <w:webHidden/>
              </w:rPr>
              <w:t>30</w:t>
            </w:r>
            <w:r w:rsidR="009D6A8E">
              <w:rPr>
                <w:noProof/>
                <w:webHidden/>
              </w:rPr>
              <w:fldChar w:fldCharType="end"/>
            </w:r>
          </w:hyperlink>
        </w:p>
        <w:p w14:paraId="1281E7E0" w14:textId="19AE8C63" w:rsidR="009D6A8E" w:rsidRDefault="00C052AA">
          <w:pPr>
            <w:pStyle w:val="TOC4"/>
            <w:tabs>
              <w:tab w:val="right" w:pos="9350"/>
            </w:tabs>
            <w:rPr>
              <w:rFonts w:asciiTheme="minorHAnsi" w:eastAsiaTheme="minorEastAsia" w:hAnsiTheme="minorHAnsi" w:cstheme="minorBidi"/>
              <w:noProof/>
              <w:lang w:val="en-US"/>
            </w:rPr>
          </w:pPr>
          <w:hyperlink w:anchor="_Toc27044533" w:history="1">
            <w:r w:rsidR="009D6A8E" w:rsidRPr="002A3DF3">
              <w:rPr>
                <w:rStyle w:val="Hyperlink"/>
                <w:noProof/>
              </w:rPr>
              <w:t>Front End User Application (Tier 1)</w:t>
            </w:r>
            <w:r w:rsidR="009D6A8E">
              <w:rPr>
                <w:noProof/>
                <w:webHidden/>
              </w:rPr>
              <w:tab/>
            </w:r>
            <w:r w:rsidR="009D6A8E">
              <w:rPr>
                <w:noProof/>
                <w:webHidden/>
              </w:rPr>
              <w:fldChar w:fldCharType="begin"/>
            </w:r>
            <w:r w:rsidR="009D6A8E">
              <w:rPr>
                <w:noProof/>
                <w:webHidden/>
              </w:rPr>
              <w:instrText xml:space="preserve"> PAGEREF _Toc27044533 \h </w:instrText>
            </w:r>
            <w:r w:rsidR="009D6A8E">
              <w:rPr>
                <w:noProof/>
                <w:webHidden/>
              </w:rPr>
            </w:r>
            <w:r w:rsidR="009D6A8E">
              <w:rPr>
                <w:noProof/>
                <w:webHidden/>
              </w:rPr>
              <w:fldChar w:fldCharType="separate"/>
            </w:r>
            <w:r w:rsidR="009D6A8E">
              <w:rPr>
                <w:noProof/>
                <w:webHidden/>
              </w:rPr>
              <w:t>30</w:t>
            </w:r>
            <w:r w:rsidR="009D6A8E">
              <w:rPr>
                <w:noProof/>
                <w:webHidden/>
              </w:rPr>
              <w:fldChar w:fldCharType="end"/>
            </w:r>
          </w:hyperlink>
        </w:p>
        <w:p w14:paraId="1CA9382C" w14:textId="59B03D77" w:rsidR="009D6A8E" w:rsidRDefault="00C052AA">
          <w:pPr>
            <w:pStyle w:val="TOC4"/>
            <w:tabs>
              <w:tab w:val="right" w:pos="9350"/>
            </w:tabs>
            <w:rPr>
              <w:rFonts w:asciiTheme="minorHAnsi" w:eastAsiaTheme="minorEastAsia" w:hAnsiTheme="minorHAnsi" w:cstheme="minorBidi"/>
              <w:noProof/>
              <w:lang w:val="en-US"/>
            </w:rPr>
          </w:pPr>
          <w:hyperlink w:anchor="_Toc27044534" w:history="1">
            <w:r w:rsidR="009D6A8E" w:rsidRPr="002A3DF3">
              <w:rPr>
                <w:rStyle w:val="Hyperlink"/>
                <w:noProof/>
              </w:rPr>
              <w:t>Web Server (Tier 2)</w:t>
            </w:r>
            <w:r w:rsidR="009D6A8E">
              <w:rPr>
                <w:noProof/>
                <w:webHidden/>
              </w:rPr>
              <w:tab/>
            </w:r>
            <w:r w:rsidR="009D6A8E">
              <w:rPr>
                <w:noProof/>
                <w:webHidden/>
              </w:rPr>
              <w:fldChar w:fldCharType="begin"/>
            </w:r>
            <w:r w:rsidR="009D6A8E">
              <w:rPr>
                <w:noProof/>
                <w:webHidden/>
              </w:rPr>
              <w:instrText xml:space="preserve"> PAGEREF _Toc27044534 \h </w:instrText>
            </w:r>
            <w:r w:rsidR="009D6A8E">
              <w:rPr>
                <w:noProof/>
                <w:webHidden/>
              </w:rPr>
            </w:r>
            <w:r w:rsidR="009D6A8E">
              <w:rPr>
                <w:noProof/>
                <w:webHidden/>
              </w:rPr>
              <w:fldChar w:fldCharType="separate"/>
            </w:r>
            <w:r w:rsidR="009D6A8E">
              <w:rPr>
                <w:noProof/>
                <w:webHidden/>
              </w:rPr>
              <w:t>32</w:t>
            </w:r>
            <w:r w:rsidR="009D6A8E">
              <w:rPr>
                <w:noProof/>
                <w:webHidden/>
              </w:rPr>
              <w:fldChar w:fldCharType="end"/>
            </w:r>
          </w:hyperlink>
        </w:p>
        <w:p w14:paraId="22DCA184" w14:textId="088295EC" w:rsidR="009D6A8E" w:rsidRDefault="00C052AA">
          <w:pPr>
            <w:pStyle w:val="TOC4"/>
            <w:tabs>
              <w:tab w:val="right" w:pos="9350"/>
            </w:tabs>
            <w:rPr>
              <w:rFonts w:asciiTheme="minorHAnsi" w:eastAsiaTheme="minorEastAsia" w:hAnsiTheme="minorHAnsi" w:cstheme="minorBidi"/>
              <w:noProof/>
              <w:lang w:val="en-US"/>
            </w:rPr>
          </w:pPr>
          <w:hyperlink w:anchor="_Toc27044535" w:history="1">
            <w:r w:rsidR="009D6A8E" w:rsidRPr="002A3DF3">
              <w:rPr>
                <w:rStyle w:val="Hyperlink"/>
                <w:noProof/>
              </w:rPr>
              <w:t>Web Services Software (Tier 2)</w:t>
            </w:r>
            <w:r w:rsidR="009D6A8E">
              <w:rPr>
                <w:noProof/>
                <w:webHidden/>
              </w:rPr>
              <w:tab/>
            </w:r>
            <w:r w:rsidR="009D6A8E">
              <w:rPr>
                <w:noProof/>
                <w:webHidden/>
              </w:rPr>
              <w:fldChar w:fldCharType="begin"/>
            </w:r>
            <w:r w:rsidR="009D6A8E">
              <w:rPr>
                <w:noProof/>
                <w:webHidden/>
              </w:rPr>
              <w:instrText xml:space="preserve"> PAGEREF _Toc27044535 \h </w:instrText>
            </w:r>
            <w:r w:rsidR="009D6A8E">
              <w:rPr>
                <w:noProof/>
                <w:webHidden/>
              </w:rPr>
            </w:r>
            <w:r w:rsidR="009D6A8E">
              <w:rPr>
                <w:noProof/>
                <w:webHidden/>
              </w:rPr>
              <w:fldChar w:fldCharType="separate"/>
            </w:r>
            <w:r w:rsidR="009D6A8E">
              <w:rPr>
                <w:noProof/>
                <w:webHidden/>
              </w:rPr>
              <w:t>33</w:t>
            </w:r>
            <w:r w:rsidR="009D6A8E">
              <w:rPr>
                <w:noProof/>
                <w:webHidden/>
              </w:rPr>
              <w:fldChar w:fldCharType="end"/>
            </w:r>
          </w:hyperlink>
        </w:p>
        <w:p w14:paraId="052CFAE8" w14:textId="35135390" w:rsidR="009D6A8E" w:rsidRDefault="00C052AA">
          <w:pPr>
            <w:pStyle w:val="TOC4"/>
            <w:tabs>
              <w:tab w:val="right" w:pos="9350"/>
            </w:tabs>
            <w:rPr>
              <w:rFonts w:asciiTheme="minorHAnsi" w:eastAsiaTheme="minorEastAsia" w:hAnsiTheme="minorHAnsi" w:cstheme="minorBidi"/>
              <w:noProof/>
              <w:lang w:val="en-US"/>
            </w:rPr>
          </w:pPr>
          <w:hyperlink w:anchor="_Toc27044536" w:history="1">
            <w:r w:rsidR="009D6A8E" w:rsidRPr="002A3DF3">
              <w:rPr>
                <w:rStyle w:val="Hyperlink"/>
                <w:noProof/>
              </w:rPr>
              <w:t>Database Interface (Tier 3)</w:t>
            </w:r>
            <w:r w:rsidR="009D6A8E">
              <w:rPr>
                <w:noProof/>
                <w:webHidden/>
              </w:rPr>
              <w:tab/>
            </w:r>
            <w:r w:rsidR="009D6A8E">
              <w:rPr>
                <w:noProof/>
                <w:webHidden/>
              </w:rPr>
              <w:fldChar w:fldCharType="begin"/>
            </w:r>
            <w:r w:rsidR="009D6A8E">
              <w:rPr>
                <w:noProof/>
                <w:webHidden/>
              </w:rPr>
              <w:instrText xml:space="preserve"> PAGEREF _Toc27044536 \h </w:instrText>
            </w:r>
            <w:r w:rsidR="009D6A8E">
              <w:rPr>
                <w:noProof/>
                <w:webHidden/>
              </w:rPr>
            </w:r>
            <w:r w:rsidR="009D6A8E">
              <w:rPr>
                <w:noProof/>
                <w:webHidden/>
              </w:rPr>
              <w:fldChar w:fldCharType="separate"/>
            </w:r>
            <w:r w:rsidR="009D6A8E">
              <w:rPr>
                <w:noProof/>
                <w:webHidden/>
              </w:rPr>
              <w:t>34</w:t>
            </w:r>
            <w:r w:rsidR="009D6A8E">
              <w:rPr>
                <w:noProof/>
                <w:webHidden/>
              </w:rPr>
              <w:fldChar w:fldCharType="end"/>
            </w:r>
          </w:hyperlink>
        </w:p>
        <w:p w14:paraId="29A2415E" w14:textId="4F0BB918" w:rsidR="009D6A8E" w:rsidRDefault="00C052AA">
          <w:pPr>
            <w:pStyle w:val="TOC4"/>
            <w:tabs>
              <w:tab w:val="right" w:pos="9350"/>
            </w:tabs>
            <w:rPr>
              <w:rFonts w:asciiTheme="minorHAnsi" w:eastAsiaTheme="minorEastAsia" w:hAnsiTheme="minorHAnsi" w:cstheme="minorBidi"/>
              <w:noProof/>
              <w:lang w:val="en-US"/>
            </w:rPr>
          </w:pPr>
          <w:hyperlink w:anchor="_Toc27044537" w:history="1">
            <w:r w:rsidR="009D6A8E" w:rsidRPr="002A3DF3">
              <w:rPr>
                <w:rStyle w:val="Hyperlink"/>
                <w:noProof/>
              </w:rPr>
              <w:t>MCU Wi-Fi Hardware (tier 4)</w:t>
            </w:r>
            <w:r w:rsidR="009D6A8E">
              <w:rPr>
                <w:noProof/>
                <w:webHidden/>
              </w:rPr>
              <w:tab/>
            </w:r>
            <w:r w:rsidR="009D6A8E">
              <w:rPr>
                <w:noProof/>
                <w:webHidden/>
              </w:rPr>
              <w:fldChar w:fldCharType="begin"/>
            </w:r>
            <w:r w:rsidR="009D6A8E">
              <w:rPr>
                <w:noProof/>
                <w:webHidden/>
              </w:rPr>
              <w:instrText xml:space="preserve"> PAGEREF _Toc27044537 \h </w:instrText>
            </w:r>
            <w:r w:rsidR="009D6A8E">
              <w:rPr>
                <w:noProof/>
                <w:webHidden/>
              </w:rPr>
            </w:r>
            <w:r w:rsidR="009D6A8E">
              <w:rPr>
                <w:noProof/>
                <w:webHidden/>
              </w:rPr>
              <w:fldChar w:fldCharType="separate"/>
            </w:r>
            <w:r w:rsidR="009D6A8E">
              <w:rPr>
                <w:noProof/>
                <w:webHidden/>
              </w:rPr>
              <w:t>36</w:t>
            </w:r>
            <w:r w:rsidR="009D6A8E">
              <w:rPr>
                <w:noProof/>
                <w:webHidden/>
              </w:rPr>
              <w:fldChar w:fldCharType="end"/>
            </w:r>
          </w:hyperlink>
        </w:p>
        <w:p w14:paraId="50B277A2" w14:textId="71C2258F" w:rsidR="009D6A8E" w:rsidRDefault="00C052AA">
          <w:pPr>
            <w:pStyle w:val="TOC1"/>
            <w:tabs>
              <w:tab w:val="right" w:pos="9350"/>
            </w:tabs>
            <w:rPr>
              <w:rFonts w:asciiTheme="minorHAnsi" w:eastAsiaTheme="minorEastAsia" w:hAnsiTheme="minorHAnsi" w:cstheme="minorBidi"/>
              <w:noProof/>
              <w:lang w:val="en-US"/>
            </w:rPr>
          </w:pPr>
          <w:hyperlink w:anchor="_Toc27044538" w:history="1">
            <w:r w:rsidR="009D6A8E" w:rsidRPr="002A3DF3">
              <w:rPr>
                <w:rStyle w:val="Hyperlink"/>
                <w:noProof/>
              </w:rPr>
              <w:t>Parts List</w:t>
            </w:r>
            <w:r w:rsidR="009D6A8E">
              <w:rPr>
                <w:noProof/>
                <w:webHidden/>
              </w:rPr>
              <w:tab/>
            </w:r>
            <w:r w:rsidR="009D6A8E">
              <w:rPr>
                <w:noProof/>
                <w:webHidden/>
              </w:rPr>
              <w:fldChar w:fldCharType="begin"/>
            </w:r>
            <w:r w:rsidR="009D6A8E">
              <w:rPr>
                <w:noProof/>
                <w:webHidden/>
              </w:rPr>
              <w:instrText xml:space="preserve"> PAGEREF _Toc27044538 \h </w:instrText>
            </w:r>
            <w:r w:rsidR="009D6A8E">
              <w:rPr>
                <w:noProof/>
                <w:webHidden/>
              </w:rPr>
            </w:r>
            <w:r w:rsidR="009D6A8E">
              <w:rPr>
                <w:noProof/>
                <w:webHidden/>
              </w:rPr>
              <w:fldChar w:fldCharType="separate"/>
            </w:r>
            <w:r w:rsidR="009D6A8E">
              <w:rPr>
                <w:noProof/>
                <w:webHidden/>
              </w:rPr>
              <w:t>44</w:t>
            </w:r>
            <w:r w:rsidR="009D6A8E">
              <w:rPr>
                <w:noProof/>
                <w:webHidden/>
              </w:rPr>
              <w:fldChar w:fldCharType="end"/>
            </w:r>
          </w:hyperlink>
        </w:p>
        <w:p w14:paraId="69A45C70" w14:textId="5ACAC788" w:rsidR="009D6A8E" w:rsidRDefault="00C052AA">
          <w:pPr>
            <w:pStyle w:val="TOC1"/>
            <w:tabs>
              <w:tab w:val="right" w:pos="9350"/>
            </w:tabs>
            <w:rPr>
              <w:rFonts w:asciiTheme="minorHAnsi" w:eastAsiaTheme="minorEastAsia" w:hAnsiTheme="minorHAnsi" w:cstheme="minorBidi"/>
              <w:noProof/>
              <w:lang w:val="en-US"/>
            </w:rPr>
          </w:pPr>
          <w:hyperlink w:anchor="_Toc27044539" w:history="1">
            <w:r w:rsidR="009D6A8E" w:rsidRPr="002A3DF3">
              <w:rPr>
                <w:rStyle w:val="Hyperlink"/>
                <w:noProof/>
              </w:rPr>
              <w:t>Preliminary Cost</w:t>
            </w:r>
            <w:r w:rsidR="009D6A8E">
              <w:rPr>
                <w:noProof/>
                <w:webHidden/>
              </w:rPr>
              <w:tab/>
            </w:r>
            <w:r w:rsidR="009D6A8E">
              <w:rPr>
                <w:noProof/>
                <w:webHidden/>
              </w:rPr>
              <w:fldChar w:fldCharType="begin"/>
            </w:r>
            <w:r w:rsidR="009D6A8E">
              <w:rPr>
                <w:noProof/>
                <w:webHidden/>
              </w:rPr>
              <w:instrText xml:space="preserve"> PAGEREF _Toc27044539 \h </w:instrText>
            </w:r>
            <w:r w:rsidR="009D6A8E">
              <w:rPr>
                <w:noProof/>
                <w:webHidden/>
              </w:rPr>
            </w:r>
            <w:r w:rsidR="009D6A8E">
              <w:rPr>
                <w:noProof/>
                <w:webHidden/>
              </w:rPr>
              <w:fldChar w:fldCharType="separate"/>
            </w:r>
            <w:r w:rsidR="009D6A8E">
              <w:rPr>
                <w:noProof/>
                <w:webHidden/>
              </w:rPr>
              <w:t>46</w:t>
            </w:r>
            <w:r w:rsidR="009D6A8E">
              <w:rPr>
                <w:noProof/>
                <w:webHidden/>
              </w:rPr>
              <w:fldChar w:fldCharType="end"/>
            </w:r>
          </w:hyperlink>
        </w:p>
        <w:p w14:paraId="617B25AD" w14:textId="4E1975BB" w:rsidR="009D6A8E" w:rsidRDefault="00C052AA">
          <w:pPr>
            <w:pStyle w:val="TOC1"/>
            <w:tabs>
              <w:tab w:val="right" w:pos="9350"/>
            </w:tabs>
            <w:rPr>
              <w:rFonts w:asciiTheme="minorHAnsi" w:eastAsiaTheme="minorEastAsia" w:hAnsiTheme="minorHAnsi" w:cstheme="minorBidi"/>
              <w:noProof/>
              <w:lang w:val="en-US"/>
            </w:rPr>
          </w:pPr>
          <w:hyperlink w:anchor="_Toc27044540" w:history="1">
            <w:r w:rsidR="009D6A8E" w:rsidRPr="002A3DF3">
              <w:rPr>
                <w:rStyle w:val="Hyperlink"/>
                <w:noProof/>
              </w:rPr>
              <w:t>Team Assignment</w:t>
            </w:r>
            <w:r w:rsidR="009D6A8E">
              <w:rPr>
                <w:noProof/>
                <w:webHidden/>
              </w:rPr>
              <w:tab/>
            </w:r>
            <w:r w:rsidR="009D6A8E">
              <w:rPr>
                <w:noProof/>
                <w:webHidden/>
              </w:rPr>
              <w:fldChar w:fldCharType="begin"/>
            </w:r>
            <w:r w:rsidR="009D6A8E">
              <w:rPr>
                <w:noProof/>
                <w:webHidden/>
              </w:rPr>
              <w:instrText xml:space="preserve"> PAGEREF _Toc27044540 \h </w:instrText>
            </w:r>
            <w:r w:rsidR="009D6A8E">
              <w:rPr>
                <w:noProof/>
                <w:webHidden/>
              </w:rPr>
            </w:r>
            <w:r w:rsidR="009D6A8E">
              <w:rPr>
                <w:noProof/>
                <w:webHidden/>
              </w:rPr>
              <w:fldChar w:fldCharType="separate"/>
            </w:r>
            <w:r w:rsidR="009D6A8E">
              <w:rPr>
                <w:noProof/>
                <w:webHidden/>
              </w:rPr>
              <w:t>47</w:t>
            </w:r>
            <w:r w:rsidR="009D6A8E">
              <w:rPr>
                <w:noProof/>
                <w:webHidden/>
              </w:rPr>
              <w:fldChar w:fldCharType="end"/>
            </w:r>
          </w:hyperlink>
        </w:p>
        <w:p w14:paraId="4C615AC1" w14:textId="7162AD1A" w:rsidR="009D6A8E" w:rsidRDefault="00C052AA">
          <w:pPr>
            <w:pStyle w:val="TOC1"/>
            <w:tabs>
              <w:tab w:val="right" w:pos="9350"/>
            </w:tabs>
            <w:rPr>
              <w:rFonts w:asciiTheme="minorHAnsi" w:eastAsiaTheme="minorEastAsia" w:hAnsiTheme="minorHAnsi" w:cstheme="minorBidi"/>
              <w:noProof/>
              <w:lang w:val="en-US"/>
            </w:rPr>
          </w:pPr>
          <w:hyperlink w:anchor="_Toc27044541" w:history="1">
            <w:r w:rsidR="009D6A8E" w:rsidRPr="002A3DF3">
              <w:rPr>
                <w:rStyle w:val="Hyperlink"/>
                <w:noProof/>
              </w:rPr>
              <w:t>References</w:t>
            </w:r>
            <w:r w:rsidR="009D6A8E">
              <w:rPr>
                <w:noProof/>
                <w:webHidden/>
              </w:rPr>
              <w:tab/>
            </w:r>
            <w:r w:rsidR="009D6A8E">
              <w:rPr>
                <w:noProof/>
                <w:webHidden/>
              </w:rPr>
              <w:fldChar w:fldCharType="begin"/>
            </w:r>
            <w:r w:rsidR="009D6A8E">
              <w:rPr>
                <w:noProof/>
                <w:webHidden/>
              </w:rPr>
              <w:instrText xml:space="preserve"> PAGEREF _Toc27044541 \h </w:instrText>
            </w:r>
            <w:r w:rsidR="009D6A8E">
              <w:rPr>
                <w:noProof/>
                <w:webHidden/>
              </w:rPr>
            </w:r>
            <w:r w:rsidR="009D6A8E">
              <w:rPr>
                <w:noProof/>
                <w:webHidden/>
              </w:rPr>
              <w:fldChar w:fldCharType="separate"/>
            </w:r>
            <w:r w:rsidR="009D6A8E">
              <w:rPr>
                <w:noProof/>
                <w:webHidden/>
              </w:rPr>
              <w:t>48</w:t>
            </w:r>
            <w:r w:rsidR="009D6A8E">
              <w:rPr>
                <w:noProof/>
                <w:webHidden/>
              </w:rPr>
              <w:fldChar w:fldCharType="end"/>
            </w:r>
          </w:hyperlink>
        </w:p>
        <w:p w14:paraId="3E49AC4C" w14:textId="4DE37016" w:rsidR="00B57646" w:rsidRDefault="00B57646" w:rsidP="00B57646">
          <w:pPr>
            <w:tabs>
              <w:tab w:val="right" w:pos="9360"/>
            </w:tabs>
            <w:spacing w:before="200" w:after="80"/>
          </w:pPr>
          <w:r>
            <w:fldChar w:fldCharType="end"/>
          </w:r>
        </w:p>
      </w:sdtContent>
    </w:sdt>
    <w:bookmarkEnd w:id="6" w:displacedByCustomXml="prev"/>
    <w:p w14:paraId="2B63A36C" w14:textId="77777777" w:rsidR="00B57646" w:rsidRDefault="00B57646" w:rsidP="00B57646">
      <w:pPr>
        <w:spacing w:line="480" w:lineRule="auto"/>
      </w:pPr>
    </w:p>
    <w:p w14:paraId="28812879" w14:textId="77777777" w:rsidR="00B57646" w:rsidRDefault="00B57646" w:rsidP="00B57646">
      <w:pPr>
        <w:spacing w:line="480" w:lineRule="auto"/>
      </w:pPr>
    </w:p>
    <w:p w14:paraId="7DFA734F" w14:textId="77777777" w:rsidR="00B57646" w:rsidRDefault="00B57646" w:rsidP="00B57646">
      <w:pPr>
        <w:spacing w:line="480" w:lineRule="auto"/>
      </w:pPr>
    </w:p>
    <w:p w14:paraId="0C26973D" w14:textId="77777777" w:rsidR="00B57646" w:rsidRDefault="00B57646" w:rsidP="00B57646">
      <w:pPr>
        <w:pStyle w:val="Heading2"/>
      </w:pPr>
      <w:bookmarkStart w:id="7" w:name="_Toc27044519"/>
      <w:r>
        <w:lastRenderedPageBreak/>
        <w:t>Hierarchical Design Diagram</w:t>
      </w:r>
      <w:bookmarkEnd w:id="7"/>
    </w:p>
    <w:p w14:paraId="3F84A440" w14:textId="77777777" w:rsidR="00B57646" w:rsidRDefault="00B57646" w:rsidP="00B57646">
      <w:pPr>
        <w:spacing w:line="480" w:lineRule="auto"/>
        <w:jc w:val="center"/>
      </w:pPr>
      <w:r>
        <w:rPr>
          <w:b/>
          <w:noProof/>
        </w:rPr>
        <w:drawing>
          <wp:inline distT="114300" distB="114300" distL="114300" distR="114300" wp14:anchorId="64BE626F" wp14:editId="76D320CD">
            <wp:extent cx="5943600" cy="48768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43600" cy="4876800"/>
                    </a:xfrm>
                    <a:prstGeom prst="rect">
                      <a:avLst/>
                    </a:prstGeom>
                    <a:ln/>
                  </pic:spPr>
                </pic:pic>
              </a:graphicData>
            </a:graphic>
          </wp:inline>
        </w:drawing>
      </w:r>
    </w:p>
    <w:p w14:paraId="5E9E01B7" w14:textId="77777777" w:rsidR="00B57646" w:rsidRDefault="00B57646" w:rsidP="00B57646">
      <w:pPr>
        <w:pStyle w:val="Heading3"/>
      </w:pPr>
      <w:bookmarkStart w:id="8" w:name="_Toc27044520"/>
      <w:r>
        <w:t>Diagram Explanation</w:t>
      </w:r>
      <w:bookmarkEnd w:id="8"/>
    </w:p>
    <w:p w14:paraId="6EB4BAD8" w14:textId="0C576B0D" w:rsidR="00B57646" w:rsidRDefault="00B57646" w:rsidP="00B57646">
      <w:pPr>
        <w:spacing w:line="480" w:lineRule="auto"/>
      </w:pPr>
      <w:r>
        <w:t xml:space="preserve">The hierarchical diagram shows each module split apart into their own sections, which allows more of an idea on how each part is going to connect/communicate with each other. The first part of the device will be the PIC32 processor. This is the brains of the device and is responsible for communicating between each part of the entire device. The power supply will supply the necessary power to each part of the device </w:t>
      </w:r>
      <w:r w:rsidR="008066E5">
        <w:t>for</w:t>
      </w:r>
      <w:r>
        <w:t xml:space="preserve"> it to function properly. This needs to be connected to each part of the device, but some devices will require a different voltage compared to another part of the device. Example would be the LED needing 5V, compared to the Temperature Sensor which will need 3.3V.</w:t>
      </w:r>
    </w:p>
    <w:p w14:paraId="2670E9DB" w14:textId="77777777" w:rsidR="00B57646" w:rsidRDefault="00B57646" w:rsidP="00B57646">
      <w:pPr>
        <w:spacing w:line="480" w:lineRule="auto"/>
      </w:pPr>
      <w:r>
        <w:lastRenderedPageBreak/>
        <w:t>The next part of the diagram are the output devices. These include the LED, the Stepper-motors, and the Piezo Buzzer. Each of these parts will need to receive information from the PIC32 and execute the commands from the PIC32 accordingly.</w:t>
      </w:r>
    </w:p>
    <w:p w14:paraId="54C833ED" w14:textId="77777777" w:rsidR="00B57646" w:rsidRDefault="00B57646" w:rsidP="00B57646">
      <w:pPr>
        <w:spacing w:line="480" w:lineRule="auto"/>
      </w:pPr>
      <w:r>
        <w:t>The second to last part of the diagram will be the input devices. These include the Proximity Sensor, Temperature Sensor, and Smoke/Gas Sensor. These parts will be sending a constant stream of data to the PIC32 to process.</w:t>
      </w:r>
    </w:p>
    <w:p w14:paraId="1F7CDBDF" w14:textId="79DF7DBC" w:rsidR="00B57646" w:rsidRDefault="00B57646" w:rsidP="00B57646">
      <w:pPr>
        <w:spacing w:line="480" w:lineRule="auto"/>
      </w:pPr>
      <w:r>
        <w:t xml:space="preserve">The final part of the diagram are the Communication devices. These include the Camera, </w:t>
      </w:r>
      <w:r w:rsidR="008066E5">
        <w:t>Wi-Fi</w:t>
      </w:r>
      <w:r>
        <w:t>, and Web Server. These devices are more unique compared to the other two parts as they need to receive and send information to the PIC32.</w:t>
      </w:r>
    </w:p>
    <w:p w14:paraId="140BCC83" w14:textId="262E8F63" w:rsidR="00B57646" w:rsidRDefault="00B57646" w:rsidP="009D6A8E">
      <w:pPr>
        <w:pStyle w:val="Heading1"/>
      </w:pPr>
      <w:bookmarkStart w:id="9" w:name="_ayp2x4a7kfcf" w:colFirst="0" w:colLast="0"/>
      <w:bookmarkStart w:id="10" w:name="_Toc27044521"/>
      <w:bookmarkEnd w:id="9"/>
      <w:r>
        <w:t>Sub-Modules</w:t>
      </w:r>
      <w:bookmarkEnd w:id="10"/>
    </w:p>
    <w:p w14:paraId="633F8AD3" w14:textId="77777777" w:rsidR="000954B1" w:rsidRPr="000954B1" w:rsidRDefault="000954B1" w:rsidP="000954B1"/>
    <w:p w14:paraId="23B1708B" w14:textId="77777777" w:rsidR="00B57646" w:rsidRDefault="00B57646" w:rsidP="00B57646">
      <w:pPr>
        <w:pStyle w:val="Heading3"/>
      </w:pPr>
      <w:bookmarkStart w:id="11" w:name="_Toc27044522"/>
      <w:r>
        <w:t>Processor:</w:t>
      </w:r>
      <w:bookmarkEnd w:id="11"/>
    </w:p>
    <w:p w14:paraId="69374BC0" w14:textId="77777777" w:rsidR="00B57646" w:rsidRDefault="00B57646" w:rsidP="00B57646">
      <w:pPr>
        <w:spacing w:line="480" w:lineRule="auto"/>
      </w:pPr>
      <w:r>
        <w:t xml:space="preserve">The microprocessor used to control this device will be the PIC32MZ2048EFG144 on the </w:t>
      </w:r>
      <w:proofErr w:type="spellStart"/>
      <w:r>
        <w:t>Olimex</w:t>
      </w:r>
      <w:proofErr w:type="spellEnd"/>
      <w:r>
        <w:t xml:space="preserve"> PIC32-HMZ144 development board. It will be configured to run at a system clock speed of 84Mhz (1 wait state). The peripheral bus clocks 2 and 3 will be utilized at 84Mhz, with further division within the required sub-module configuration. </w:t>
      </w:r>
    </w:p>
    <w:p w14:paraId="0961FAFE" w14:textId="77777777" w:rsidR="00B57646" w:rsidRDefault="00B57646" w:rsidP="00B57646">
      <w:pPr>
        <w:spacing w:line="480" w:lineRule="auto"/>
      </w:pPr>
    </w:p>
    <w:p w14:paraId="0EE68784" w14:textId="77777777" w:rsidR="00B57646" w:rsidRDefault="00B57646" w:rsidP="00B57646">
      <w:pPr>
        <w:spacing w:line="480" w:lineRule="auto"/>
      </w:pPr>
      <w:r>
        <w:rPr>
          <w:noProof/>
        </w:rPr>
        <w:lastRenderedPageBreak/>
        <w:drawing>
          <wp:inline distT="114300" distB="114300" distL="114300" distR="114300" wp14:anchorId="1C9E4891" wp14:editId="7F52B252">
            <wp:extent cx="5943600" cy="27305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2730500"/>
                    </a:xfrm>
                    <a:prstGeom prst="rect">
                      <a:avLst/>
                    </a:prstGeom>
                    <a:ln/>
                  </pic:spPr>
                </pic:pic>
              </a:graphicData>
            </a:graphic>
          </wp:inline>
        </w:drawing>
      </w:r>
    </w:p>
    <w:p w14:paraId="3CE990FF" w14:textId="77777777" w:rsidR="00B57646" w:rsidRDefault="00B57646" w:rsidP="00B57646">
      <w:pPr>
        <w:spacing w:line="480" w:lineRule="auto"/>
      </w:pPr>
    </w:p>
    <w:p w14:paraId="676C4965" w14:textId="0DE79BCC" w:rsidR="00B57646" w:rsidRDefault="00B57646" w:rsidP="00B57646">
      <w:pPr>
        <w:spacing w:line="480" w:lineRule="auto"/>
      </w:pPr>
      <w:r>
        <w:t>Most of the program for this device will rely on an RTS loop, coupled with interrupt driven SPI and I2C communication. To this end, the PIC32 will be set to multi</w:t>
      </w:r>
      <w:r w:rsidR="008066E5">
        <w:t>-</w:t>
      </w:r>
      <w:r>
        <w:t xml:space="preserve">vector mode with each ISR being coded for its intended task. </w:t>
      </w:r>
    </w:p>
    <w:p w14:paraId="4048A1D3" w14:textId="77777777" w:rsidR="00B57646" w:rsidRDefault="00B57646" w:rsidP="00B57646">
      <w:pPr>
        <w:spacing w:line="480" w:lineRule="auto"/>
      </w:pPr>
    </w:p>
    <w:p w14:paraId="3D74F857" w14:textId="77777777" w:rsidR="00B57646" w:rsidRDefault="00B57646" w:rsidP="00B57646">
      <w:pPr>
        <w:spacing w:line="480" w:lineRule="auto"/>
      </w:pPr>
      <w:r>
        <w:t>The RTS loop of this program will consist of a 32-bit TMR2 interrupt that will trigger every 0.5 seconds. This ISR will trigger the ADC devices to capture the input data from the proximity, temperature, and gas/smoke sensors and update the levels accordingly.</w:t>
      </w:r>
    </w:p>
    <w:p w14:paraId="4B67EF88" w14:textId="17BDB3E5" w:rsidR="00B57646" w:rsidRDefault="00B57646" w:rsidP="00B57646">
      <w:pPr>
        <w:spacing w:line="480" w:lineRule="auto"/>
      </w:pPr>
    </w:p>
    <w:p w14:paraId="63AB199A" w14:textId="710553A7" w:rsidR="000954B1" w:rsidRDefault="000954B1" w:rsidP="00B57646">
      <w:pPr>
        <w:spacing w:line="480" w:lineRule="auto"/>
      </w:pPr>
    </w:p>
    <w:p w14:paraId="74671CEF" w14:textId="32CDF2FD" w:rsidR="000954B1" w:rsidRDefault="000954B1" w:rsidP="00B57646">
      <w:pPr>
        <w:spacing w:line="480" w:lineRule="auto"/>
      </w:pPr>
    </w:p>
    <w:p w14:paraId="21EF989F" w14:textId="7FBED4E3" w:rsidR="000954B1" w:rsidRDefault="000954B1" w:rsidP="00B57646">
      <w:pPr>
        <w:spacing w:line="480" w:lineRule="auto"/>
      </w:pPr>
    </w:p>
    <w:p w14:paraId="56FA1375" w14:textId="77777777" w:rsidR="000954B1" w:rsidRDefault="000954B1" w:rsidP="00B57646">
      <w:pPr>
        <w:spacing w:line="480" w:lineRule="auto"/>
      </w:pPr>
    </w:p>
    <w:p w14:paraId="6D5D0AA5" w14:textId="36E678AE" w:rsidR="00B57646" w:rsidRDefault="00B57646" w:rsidP="00B57646">
      <w:pPr>
        <w:spacing w:line="480" w:lineRule="auto"/>
      </w:pPr>
      <w:r>
        <w:lastRenderedPageBreak/>
        <w:t>This RTS loop will have the following state</w:t>
      </w:r>
      <w:r w:rsidR="008066E5">
        <w:t xml:space="preserve"> machine</w:t>
      </w:r>
      <w:r>
        <w:t xml:space="preserve">: </w:t>
      </w:r>
    </w:p>
    <w:p w14:paraId="256E5EC5" w14:textId="52C9473E" w:rsidR="00B57646" w:rsidRDefault="00B57646" w:rsidP="00B57646">
      <w:pPr>
        <w:spacing w:line="480" w:lineRule="auto"/>
      </w:pPr>
      <w:r>
        <w:rPr>
          <w:noProof/>
        </w:rPr>
        <w:drawing>
          <wp:inline distT="19050" distB="19050" distL="19050" distR="19050" wp14:anchorId="228FF737" wp14:editId="080BC38A">
            <wp:extent cx="5943600" cy="3251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3251200"/>
                    </a:xfrm>
                    <a:prstGeom prst="rect">
                      <a:avLst/>
                    </a:prstGeom>
                    <a:ln/>
                  </pic:spPr>
                </pic:pic>
              </a:graphicData>
            </a:graphic>
          </wp:inline>
        </w:drawing>
      </w:r>
    </w:p>
    <w:p w14:paraId="0EBF0A44" w14:textId="77777777" w:rsidR="000954B1" w:rsidRDefault="000954B1" w:rsidP="00B57646">
      <w:pPr>
        <w:spacing w:line="480" w:lineRule="auto"/>
      </w:pPr>
    </w:p>
    <w:p w14:paraId="163664BD" w14:textId="3C47B294" w:rsidR="00B57646" w:rsidRDefault="00B57646" w:rsidP="00B57646">
      <w:pPr>
        <w:spacing w:line="480" w:lineRule="auto"/>
      </w:pPr>
      <w:r>
        <w:t xml:space="preserve">Currently, this TMR2 overflow is set to priority 1 while the camera and </w:t>
      </w:r>
      <w:r w:rsidR="008066E5">
        <w:t>Wi-Fi</w:t>
      </w:r>
      <w:r>
        <w:t xml:space="preserve"> modules will take priority at levels 4 and 5, respectively. This component will run on 3.3V and is wired up to its sub-modules according to the following schematic.</w:t>
      </w:r>
    </w:p>
    <w:p w14:paraId="3FC370D7" w14:textId="77777777" w:rsidR="00B57646" w:rsidRDefault="00B57646" w:rsidP="00B57646">
      <w:pPr>
        <w:spacing w:line="480" w:lineRule="auto"/>
      </w:pPr>
    </w:p>
    <w:p w14:paraId="47CCBB33" w14:textId="77777777" w:rsidR="00B57646" w:rsidRDefault="00B57646" w:rsidP="00B57646">
      <w:pPr>
        <w:spacing w:line="480" w:lineRule="auto"/>
      </w:pPr>
      <w:r>
        <w:rPr>
          <w:noProof/>
        </w:rPr>
        <w:lastRenderedPageBreak/>
        <w:drawing>
          <wp:inline distT="114300" distB="114300" distL="114300" distR="114300" wp14:anchorId="46592E58" wp14:editId="6653BC0F">
            <wp:extent cx="5943600" cy="6388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6388100"/>
                    </a:xfrm>
                    <a:prstGeom prst="rect">
                      <a:avLst/>
                    </a:prstGeom>
                    <a:ln/>
                  </pic:spPr>
                </pic:pic>
              </a:graphicData>
            </a:graphic>
          </wp:inline>
        </w:drawing>
      </w:r>
    </w:p>
    <w:p w14:paraId="14367E3A" w14:textId="77777777" w:rsidR="00B57646" w:rsidRDefault="00B57646" w:rsidP="00B57646">
      <w:pPr>
        <w:spacing w:line="480" w:lineRule="auto"/>
      </w:pPr>
    </w:p>
    <w:p w14:paraId="099543BA" w14:textId="5398A99C" w:rsidR="00B57646" w:rsidRDefault="00B57646" w:rsidP="00B57646">
      <w:pPr>
        <w:spacing w:line="480" w:lineRule="auto"/>
      </w:pPr>
      <w:r>
        <w:t xml:space="preserve">The microprocessor will have a total of 5 phases of tests that it will go through during the </w:t>
      </w:r>
      <w:r w:rsidR="008066E5">
        <w:t>project’s</w:t>
      </w:r>
      <w:r>
        <w:t xml:space="preserve"> timeline. The phases are as follows: Phase 1, Phase 2, Phase 3, Phase 4, and Final Phase.</w:t>
      </w:r>
    </w:p>
    <w:p w14:paraId="3E53E314" w14:textId="77777777" w:rsidR="00B57646" w:rsidRDefault="00B57646" w:rsidP="00B57646">
      <w:pPr>
        <w:spacing w:line="480" w:lineRule="auto"/>
        <w:rPr>
          <w:b/>
        </w:rPr>
      </w:pPr>
    </w:p>
    <w:p w14:paraId="333B4C0F" w14:textId="77777777" w:rsidR="00B57646" w:rsidRDefault="00B57646" w:rsidP="00B57646">
      <w:pPr>
        <w:spacing w:line="480" w:lineRule="auto"/>
      </w:pPr>
      <w:r>
        <w:rPr>
          <w:b/>
        </w:rPr>
        <w:lastRenderedPageBreak/>
        <w:t>Phase 1:</w:t>
      </w:r>
      <w:r>
        <w:t xml:space="preserve"> Since the PIC32MZ comes on a development board, it has all the necessary circuitry to power on straight out of the box. Therefore, the initial test for this module will consist of applying 5V via USB cable to verify the board power on via onboard LED power indicator. </w:t>
      </w:r>
    </w:p>
    <w:p w14:paraId="04E1B478" w14:textId="77777777" w:rsidR="00B57646" w:rsidRDefault="00B57646" w:rsidP="00B57646">
      <w:pPr>
        <w:spacing w:line="480" w:lineRule="auto"/>
      </w:pPr>
    </w:p>
    <w:p w14:paraId="61D50AFA" w14:textId="77777777" w:rsidR="00B57646" w:rsidRDefault="00B57646" w:rsidP="00B57646">
      <w:pPr>
        <w:spacing w:line="480" w:lineRule="auto"/>
      </w:pPr>
      <w:r>
        <w:rPr>
          <w:b/>
        </w:rPr>
        <w:t xml:space="preserve">Phase 2: </w:t>
      </w:r>
      <w:r>
        <w:t>Once the board has been verified to work, a program must be written to the PIC with basic settings to verify that the processor operates as specified in the data sheet. For this test, a program will initialize the system clock and peripheral bus clock 3, as well as timer interrupts with vectors for timers 2 and 3.</w:t>
      </w:r>
    </w:p>
    <w:p w14:paraId="4512F92E" w14:textId="77777777" w:rsidR="00B57646" w:rsidRDefault="00B57646" w:rsidP="00B57646">
      <w:pPr>
        <w:spacing w:line="480" w:lineRule="auto"/>
      </w:pPr>
    </w:p>
    <w:p w14:paraId="03EE23D2" w14:textId="77777777" w:rsidR="00B57646" w:rsidRDefault="00B57646" w:rsidP="00B57646">
      <w:pPr>
        <w:spacing w:line="480" w:lineRule="auto"/>
      </w:pPr>
      <w:r>
        <w:rPr>
          <w:b/>
        </w:rPr>
        <w:t xml:space="preserve">Phase 3: </w:t>
      </w:r>
      <w:r>
        <w:t>Since the PIC32MZ is operating at this point, sub-modules can be implemented and added to the project. Sub-modules will be implemented in separate projects, brought through their individual testing, then integrated into the existing project. This step will be repeated for each sub-module.</w:t>
      </w:r>
    </w:p>
    <w:p w14:paraId="61E0D50D" w14:textId="77777777" w:rsidR="00B57646" w:rsidRDefault="00B57646" w:rsidP="00B57646">
      <w:pPr>
        <w:spacing w:line="480" w:lineRule="auto"/>
      </w:pPr>
    </w:p>
    <w:p w14:paraId="095A428C" w14:textId="77777777" w:rsidR="00B57646" w:rsidRDefault="00B57646" w:rsidP="00B57646">
      <w:pPr>
        <w:spacing w:line="480" w:lineRule="auto"/>
      </w:pPr>
      <w:r>
        <w:rPr>
          <w:b/>
        </w:rPr>
        <w:t xml:space="preserve">Phase 4: </w:t>
      </w:r>
      <w:r>
        <w:t>Once a sub-module is ready to integrate with the project, it will be added, then each individual module will go through their final testing again, to ensure no conflicts between modules. This regression approach guarantees problems will be found and rectified as early as possible.</w:t>
      </w:r>
    </w:p>
    <w:p w14:paraId="66B79AC5" w14:textId="77777777" w:rsidR="00B57646" w:rsidRDefault="00B57646" w:rsidP="00B57646">
      <w:pPr>
        <w:spacing w:line="480" w:lineRule="auto"/>
      </w:pPr>
    </w:p>
    <w:p w14:paraId="2CB97453" w14:textId="77777777" w:rsidR="00B57646" w:rsidRDefault="00B57646" w:rsidP="00B57646">
      <w:pPr>
        <w:spacing w:line="480" w:lineRule="auto"/>
      </w:pPr>
      <w:r>
        <w:rPr>
          <w:b/>
        </w:rPr>
        <w:t xml:space="preserve">Final Phase: </w:t>
      </w:r>
      <w:r>
        <w:t xml:space="preserve">Once all modules are added, the unit will be installed on a test blind and setup to run through a final test to verify each module, and to verify consistency in operation. </w:t>
      </w:r>
    </w:p>
    <w:p w14:paraId="61B0582F" w14:textId="77777777" w:rsidR="00B57646" w:rsidRDefault="00B57646" w:rsidP="00B57646">
      <w:pPr>
        <w:pStyle w:val="Heading3"/>
      </w:pPr>
      <w:bookmarkStart w:id="12" w:name="_Toc27044523"/>
      <w:r>
        <w:lastRenderedPageBreak/>
        <w:t>Power Supply:</w:t>
      </w:r>
      <w:bookmarkEnd w:id="12"/>
    </w:p>
    <w:p w14:paraId="45340094" w14:textId="77777777" w:rsidR="00B57646" w:rsidRDefault="00B57646" w:rsidP="00B57646">
      <w:pPr>
        <w:spacing w:line="480" w:lineRule="auto"/>
      </w:pPr>
      <w:r>
        <w:rPr>
          <w:noProof/>
        </w:rPr>
        <w:drawing>
          <wp:inline distT="114300" distB="114300" distL="114300" distR="114300" wp14:anchorId="35628057" wp14:editId="1EE24ADF">
            <wp:extent cx="5943600" cy="39751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3975100"/>
                    </a:xfrm>
                    <a:prstGeom prst="rect">
                      <a:avLst/>
                    </a:prstGeom>
                    <a:ln/>
                  </pic:spPr>
                </pic:pic>
              </a:graphicData>
            </a:graphic>
          </wp:inline>
        </w:drawing>
      </w:r>
    </w:p>
    <w:p w14:paraId="7707111E" w14:textId="77777777" w:rsidR="00B57646" w:rsidRDefault="00B57646" w:rsidP="00B57646">
      <w:pPr>
        <w:spacing w:line="480" w:lineRule="auto"/>
      </w:pPr>
      <w:r>
        <w:t xml:space="preserve">The power for this device will be supplied initially with a </w:t>
      </w:r>
      <w:proofErr w:type="spellStart"/>
      <w:r>
        <w:t>MeanWell</w:t>
      </w:r>
      <w:proofErr w:type="spellEnd"/>
      <w:r>
        <w:t xml:space="preserve"> RS-15-5 switching power supply. This will convert the 120VAC from a typical home outlet to 5V, with a maximum current of 3A.</w:t>
      </w:r>
    </w:p>
    <w:p w14:paraId="6528A68E" w14:textId="77777777" w:rsidR="00B57646" w:rsidRDefault="00B57646" w:rsidP="00B57646">
      <w:pPr>
        <w:spacing w:line="480" w:lineRule="auto"/>
      </w:pPr>
    </w:p>
    <w:p w14:paraId="638A7CC3" w14:textId="77777777" w:rsidR="00B57646" w:rsidRDefault="00B57646" w:rsidP="00B57646">
      <w:pPr>
        <w:spacing w:line="480" w:lineRule="auto"/>
      </w:pPr>
      <w:r>
        <w:t>The LM340 linear voltage regulator will be used to further reduce the voltage to accommodate certain modules, such as the temperature sensor, Wi-Fi module, and PIC32MZ to their voltage requirements. The wiring diagram below will show on how the power supply will be hooked up to the rest of the system.</w:t>
      </w:r>
    </w:p>
    <w:p w14:paraId="52E12340" w14:textId="77777777" w:rsidR="00B57646" w:rsidRDefault="00B57646" w:rsidP="00B57646">
      <w:pPr>
        <w:spacing w:line="480" w:lineRule="auto"/>
      </w:pPr>
    </w:p>
    <w:p w14:paraId="221222FF" w14:textId="77777777" w:rsidR="00B57646" w:rsidRDefault="00B57646" w:rsidP="00B57646">
      <w:pPr>
        <w:spacing w:line="480" w:lineRule="auto"/>
      </w:pPr>
    </w:p>
    <w:p w14:paraId="2CD554D3" w14:textId="77777777" w:rsidR="00B57646" w:rsidRDefault="00B57646" w:rsidP="00B57646">
      <w:pPr>
        <w:spacing w:line="480" w:lineRule="auto"/>
      </w:pPr>
      <w:r>
        <w:rPr>
          <w:noProof/>
        </w:rPr>
        <w:lastRenderedPageBreak/>
        <w:drawing>
          <wp:inline distT="114300" distB="114300" distL="114300" distR="114300" wp14:anchorId="6A5F0881" wp14:editId="5AD61F3E">
            <wp:extent cx="5943600" cy="2286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3600" cy="2286000"/>
                    </a:xfrm>
                    <a:prstGeom prst="rect">
                      <a:avLst/>
                    </a:prstGeom>
                    <a:ln/>
                  </pic:spPr>
                </pic:pic>
              </a:graphicData>
            </a:graphic>
          </wp:inline>
        </w:drawing>
      </w:r>
    </w:p>
    <w:p w14:paraId="0F23E15F" w14:textId="438C9F8C" w:rsidR="00B57646" w:rsidRDefault="00B57646" w:rsidP="00B57646">
      <w:pPr>
        <w:spacing w:line="480" w:lineRule="auto"/>
      </w:pPr>
      <w:r>
        <w:t xml:space="preserve">The power supply will have a total of 5 phases of tests that it will go through during the </w:t>
      </w:r>
      <w:r w:rsidR="008066E5">
        <w:t>project’s</w:t>
      </w:r>
      <w:r>
        <w:t xml:space="preserve"> timeline. The phases are as follows: Phase 1, Phase 2, Phase 3, Phase 4, and Final Phase.</w:t>
      </w:r>
    </w:p>
    <w:p w14:paraId="6E89AE42" w14:textId="77777777" w:rsidR="00B57646" w:rsidRDefault="00B57646" w:rsidP="00B57646">
      <w:pPr>
        <w:spacing w:line="480" w:lineRule="auto"/>
      </w:pPr>
    </w:p>
    <w:p w14:paraId="32EF1562" w14:textId="77777777" w:rsidR="00B57646" w:rsidRDefault="00B57646" w:rsidP="00B57646">
      <w:pPr>
        <w:spacing w:line="480" w:lineRule="auto"/>
      </w:pPr>
      <w:r>
        <w:rPr>
          <w:b/>
        </w:rPr>
        <w:t xml:space="preserve">Phase 1: </w:t>
      </w:r>
      <w:r>
        <w:t>The unit will be installed with a 120VAC capable power cord with an appropriate US 3-prong power plug. Once plugged in, a voltmeter is used to verify the unit is supplying the specified 5V.</w:t>
      </w:r>
    </w:p>
    <w:p w14:paraId="191430BD" w14:textId="77777777" w:rsidR="00B57646" w:rsidRDefault="00B57646" w:rsidP="00B57646">
      <w:pPr>
        <w:spacing w:line="480" w:lineRule="auto"/>
      </w:pPr>
    </w:p>
    <w:p w14:paraId="369E77DC" w14:textId="77777777" w:rsidR="00B57646" w:rsidRDefault="00B57646" w:rsidP="00B57646">
      <w:pPr>
        <w:spacing w:line="480" w:lineRule="auto"/>
      </w:pPr>
      <w:r>
        <w:rPr>
          <w:b/>
        </w:rPr>
        <w:t>Phase 2:</w:t>
      </w:r>
      <w:r>
        <w:t xml:space="preserve">  Once the unit is confirmed to the specified output voltage, a dummy load consisting of a high-power resistor will be applied. The power across this resistor can be measured, thus confirming the supply module can output the correct current at its specified voltage.</w:t>
      </w:r>
    </w:p>
    <w:p w14:paraId="78690B69" w14:textId="77777777" w:rsidR="00B57646" w:rsidRDefault="00B57646" w:rsidP="00B57646">
      <w:pPr>
        <w:spacing w:line="480" w:lineRule="auto"/>
      </w:pPr>
    </w:p>
    <w:p w14:paraId="70E7A8D6" w14:textId="77777777" w:rsidR="00B57646" w:rsidRDefault="00B57646" w:rsidP="00B57646">
      <w:pPr>
        <w:spacing w:line="480" w:lineRule="auto"/>
      </w:pPr>
      <w:r>
        <w:rPr>
          <w:b/>
        </w:rPr>
        <w:t xml:space="preserve">Phase 3: </w:t>
      </w:r>
      <w:r>
        <w:t>This phase consists of building the remaining power circuitry and testing it. The soothing capacitors and 3.3V regulator network will be implemented and verified via voltmeter, and further dummy load testing on the 3.3V rail.</w:t>
      </w:r>
    </w:p>
    <w:p w14:paraId="024516F4" w14:textId="77777777" w:rsidR="00B57646" w:rsidRDefault="00B57646" w:rsidP="00B57646">
      <w:pPr>
        <w:spacing w:line="480" w:lineRule="auto"/>
      </w:pPr>
    </w:p>
    <w:p w14:paraId="2F8E2FD6" w14:textId="77777777" w:rsidR="00B57646" w:rsidRDefault="00B57646" w:rsidP="00B57646">
      <w:pPr>
        <w:spacing w:line="480" w:lineRule="auto"/>
      </w:pPr>
      <w:r>
        <w:rPr>
          <w:b/>
        </w:rPr>
        <w:lastRenderedPageBreak/>
        <w:t xml:space="preserve">Phase 4: </w:t>
      </w:r>
      <w:r>
        <w:t xml:space="preserve">Each sub-module will require power as it is added to the project. As these sub-modules are added, the load of the power supply will be measured under the most demanding circumstances to verify that the total current output of the 5V supply does not exceed its maximum current of 3A. </w:t>
      </w:r>
    </w:p>
    <w:p w14:paraId="7CCDEA20" w14:textId="77777777" w:rsidR="00B57646" w:rsidRDefault="00B57646" w:rsidP="00B57646">
      <w:pPr>
        <w:spacing w:line="480" w:lineRule="auto"/>
      </w:pPr>
    </w:p>
    <w:p w14:paraId="029BC61D" w14:textId="77777777" w:rsidR="00B57646" w:rsidRDefault="00B57646" w:rsidP="00B57646">
      <w:pPr>
        <w:spacing w:line="480" w:lineRule="auto"/>
      </w:pPr>
      <w:r>
        <w:rPr>
          <w:b/>
        </w:rPr>
        <w:t xml:space="preserve">Final Phase: </w:t>
      </w:r>
      <w:r>
        <w:t xml:space="preserve"> Once all sub-modules are installed and deemed operational, a situation will be constructed that will draw the most power possible. The system will be held in this state to simulate a possible error scenario. Power draw from the 5V supply will be measured to guarantee no critical power failures.</w:t>
      </w:r>
    </w:p>
    <w:p w14:paraId="2D0BFD02" w14:textId="77777777" w:rsidR="00B57646" w:rsidRDefault="00B57646" w:rsidP="00B57646">
      <w:pPr>
        <w:pStyle w:val="Heading3"/>
        <w:spacing w:before="320" w:after="80" w:line="276" w:lineRule="auto"/>
      </w:pPr>
      <w:bookmarkStart w:id="13" w:name="_Toc27044524"/>
      <w:r>
        <w:t>LED Indicators:</w:t>
      </w:r>
      <w:bookmarkStart w:id="14" w:name="_dvnt9u4dys3g" w:colFirst="0" w:colLast="0"/>
      <w:bookmarkEnd w:id="13"/>
      <w:bookmarkEnd w:id="14"/>
    </w:p>
    <w:p w14:paraId="3FF61197" w14:textId="7D83E011" w:rsidR="00B57646" w:rsidRDefault="00B57646" w:rsidP="00B57646">
      <w:pPr>
        <w:spacing w:line="480" w:lineRule="auto"/>
      </w:pPr>
      <w:r>
        <w:t xml:space="preserve">The LED is a single SMT5050 </w:t>
      </w:r>
      <w:r w:rsidR="008066E5">
        <w:t>RGB LED and</w:t>
      </w:r>
      <w:r>
        <w:t xml:space="preserve"> will be a necessary part of the proximity sensor sub-module. It will be used in tangent with the “alert mode” to notify nearby individuals of operating conditions. This LED contains a red, green, and blue dye, and can combine these dyes to produce any </w:t>
      </w:r>
      <w:r w:rsidR="008066E5">
        <w:t>color</w:t>
      </w:r>
      <w:r>
        <w:t xml:space="preserve"> combination required.</w:t>
      </w:r>
      <w:r w:rsidRPr="00CF7EB5">
        <w:rPr>
          <w:noProof/>
          <w:color w:val="000000"/>
        </w:rPr>
        <w:t xml:space="preserve"> </w:t>
      </w:r>
    </w:p>
    <w:p w14:paraId="5E0DB2DB" w14:textId="77777777" w:rsidR="00B57646" w:rsidRDefault="00B57646" w:rsidP="00B57646">
      <w:pPr>
        <w:spacing w:line="480" w:lineRule="auto"/>
        <w:jc w:val="center"/>
      </w:pPr>
      <w:r>
        <w:rPr>
          <w:noProof/>
          <w:color w:val="000000"/>
        </w:rPr>
        <w:drawing>
          <wp:inline distT="114300" distB="114300" distL="114300" distR="114300" wp14:anchorId="63797A51" wp14:editId="46566BBD">
            <wp:extent cx="4833938" cy="2050191"/>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4833938" cy="2050191"/>
                    </a:xfrm>
                    <a:prstGeom prst="rect">
                      <a:avLst/>
                    </a:prstGeom>
                    <a:ln/>
                  </pic:spPr>
                </pic:pic>
              </a:graphicData>
            </a:graphic>
          </wp:inline>
        </w:drawing>
      </w:r>
    </w:p>
    <w:p w14:paraId="4E937611" w14:textId="77777777" w:rsidR="00B57646" w:rsidRDefault="00B57646" w:rsidP="00B57646">
      <w:pPr>
        <w:spacing w:line="480" w:lineRule="auto"/>
      </w:pPr>
      <w:r>
        <w:t xml:space="preserve">Each dye of the LED will be wired to an output of the PORTK register and controlled with software. RK0 will control the red dye, RK1 will control the blue, and RK2 will control the green dye. The bits must be set as digital outputs in the PIC32MZ configuration code. The green color indicates normal operation </w:t>
      </w:r>
      <w:r>
        <w:lastRenderedPageBreak/>
        <w:t>and will power only the green dye. Similarly, the red warning indicator will use just the red dye. However, when the device requires an orange light, both the red and green dyes will be activated. Since these dyes are close enough together, the light will combine and appear orange.</w:t>
      </w:r>
    </w:p>
    <w:p w14:paraId="0A254358" w14:textId="77777777" w:rsidR="00B57646" w:rsidRDefault="00B57646" w:rsidP="00B57646">
      <w:pPr>
        <w:spacing w:line="480" w:lineRule="auto"/>
      </w:pPr>
    </w:p>
    <w:p w14:paraId="5295404A" w14:textId="77777777" w:rsidR="00B57646" w:rsidRDefault="00B57646" w:rsidP="00B57646">
      <w:pPr>
        <w:spacing w:line="480" w:lineRule="auto"/>
      </w:pPr>
      <w:r>
        <w:t xml:space="preserve">These output pins will be controlled by the TMR2 ISR when updated values from the proximity sensor are read. Cutoff levels determined by the proximity sensor reactivity chart will be used to determine which LED’s to activate. Since these LED’s pull more current than the PIC32MZ processor output pins can supply, a power amplification circuit will be used to power the LED’s directly from the 5V line. </w:t>
      </w:r>
    </w:p>
    <w:p w14:paraId="42D02F00" w14:textId="77777777" w:rsidR="00B57646" w:rsidRDefault="00B57646" w:rsidP="00B57646">
      <w:pPr>
        <w:spacing w:line="480" w:lineRule="auto"/>
      </w:pPr>
      <w:r>
        <w:rPr>
          <w:noProof/>
        </w:rPr>
        <w:drawing>
          <wp:inline distT="114300" distB="114300" distL="114300" distR="114300" wp14:anchorId="7C70043A" wp14:editId="705F2BB7">
            <wp:extent cx="5576888" cy="332540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576888" cy="3325408"/>
                    </a:xfrm>
                    <a:prstGeom prst="rect">
                      <a:avLst/>
                    </a:prstGeom>
                    <a:ln/>
                  </pic:spPr>
                </pic:pic>
              </a:graphicData>
            </a:graphic>
          </wp:inline>
        </w:drawing>
      </w:r>
    </w:p>
    <w:p w14:paraId="47A7DDDA" w14:textId="11B05691" w:rsidR="00B57646" w:rsidRDefault="00B57646" w:rsidP="00B57646">
      <w:pPr>
        <w:spacing w:line="480" w:lineRule="auto"/>
      </w:pPr>
      <w:r>
        <w:t xml:space="preserve">The LED will have a total of 4 phases of tests that it will go through during the </w:t>
      </w:r>
      <w:r w:rsidR="008066E5">
        <w:t>project’s</w:t>
      </w:r>
      <w:r>
        <w:t xml:space="preserve"> timeline. The phases are as follows: Phase 1, Phase 2, Phase 3 and Final Phase.</w:t>
      </w:r>
    </w:p>
    <w:p w14:paraId="0DF6DFA5" w14:textId="77777777" w:rsidR="00B57646" w:rsidRDefault="00B57646" w:rsidP="00B57646">
      <w:pPr>
        <w:spacing w:line="480" w:lineRule="auto"/>
      </w:pPr>
    </w:p>
    <w:p w14:paraId="52EE828D" w14:textId="77777777" w:rsidR="00B57646" w:rsidRDefault="00B57646" w:rsidP="00B57646">
      <w:pPr>
        <w:spacing w:line="480" w:lineRule="auto"/>
      </w:pPr>
      <w:r>
        <w:rPr>
          <w:b/>
        </w:rPr>
        <w:t xml:space="preserve">Phase 1: </w:t>
      </w:r>
      <w:r>
        <w:t>To verify the LED’s illuminate as specified, a dummy 5V circuit will be created for each dye, with individual current limiting resistors.</w:t>
      </w:r>
    </w:p>
    <w:p w14:paraId="23132B40" w14:textId="77777777" w:rsidR="00B57646" w:rsidRDefault="00B57646" w:rsidP="00B57646">
      <w:pPr>
        <w:spacing w:line="480" w:lineRule="auto"/>
      </w:pPr>
    </w:p>
    <w:p w14:paraId="316EE96D" w14:textId="77777777" w:rsidR="00B57646" w:rsidRDefault="00B57646" w:rsidP="00B57646">
      <w:pPr>
        <w:spacing w:line="480" w:lineRule="auto"/>
      </w:pPr>
      <w:r>
        <w:rPr>
          <w:b/>
        </w:rPr>
        <w:t xml:space="preserve">Phase 2: </w:t>
      </w:r>
      <w:r>
        <w:t>The power amplification circuit will be built and tested. LED’s should illuminate with full power and intensity with 3.3V applied to their outputs. A multimeter will be used to verify the LED’s load is coming directly from the power supply, rather than the PIC32 output pins.</w:t>
      </w:r>
    </w:p>
    <w:p w14:paraId="06FDD6C3" w14:textId="77777777" w:rsidR="00B57646" w:rsidRDefault="00B57646" w:rsidP="00B57646">
      <w:pPr>
        <w:spacing w:line="480" w:lineRule="auto"/>
      </w:pPr>
    </w:p>
    <w:p w14:paraId="5324BA59" w14:textId="77777777" w:rsidR="00B57646" w:rsidRDefault="00B57646" w:rsidP="00B57646">
      <w:pPr>
        <w:spacing w:line="480" w:lineRule="auto"/>
      </w:pPr>
      <w:r>
        <w:rPr>
          <w:b/>
        </w:rPr>
        <w:t xml:space="preserve">Phase 3: </w:t>
      </w:r>
      <w:r>
        <w:t xml:space="preserve">All LED dyes will be illuminated at full power and ran for 24 hours. This will verify that they are not drawing too much current or have internal failures not identified in the initial testing phase. </w:t>
      </w:r>
    </w:p>
    <w:p w14:paraId="430DDB6C" w14:textId="77777777" w:rsidR="00B57646" w:rsidRDefault="00B57646" w:rsidP="00B57646">
      <w:pPr>
        <w:spacing w:line="480" w:lineRule="auto"/>
      </w:pPr>
    </w:p>
    <w:p w14:paraId="05A79814" w14:textId="77777777" w:rsidR="00B57646" w:rsidRDefault="00B57646" w:rsidP="00B57646">
      <w:pPr>
        <w:spacing w:line="480" w:lineRule="auto"/>
      </w:pPr>
      <w:r>
        <w:rPr>
          <w:b/>
        </w:rPr>
        <w:t>Final Phase:</w:t>
      </w:r>
      <w:r>
        <w:t xml:space="preserve"> The final phase will be to integrate the LED into the rest of the device. Once this is done, then it will go through regression tests with the rest of the sub-modules to eliminate any final issues that occur. </w:t>
      </w:r>
    </w:p>
    <w:p w14:paraId="0981E294" w14:textId="77777777" w:rsidR="00B57646" w:rsidRDefault="00B57646" w:rsidP="00B57646">
      <w:pPr>
        <w:spacing w:line="480" w:lineRule="auto"/>
      </w:pPr>
    </w:p>
    <w:p w14:paraId="56DDFACA" w14:textId="77777777" w:rsidR="00B57646" w:rsidRDefault="00B57646" w:rsidP="00B57646">
      <w:pPr>
        <w:pStyle w:val="Heading3"/>
      </w:pPr>
      <w:bookmarkStart w:id="15" w:name="_Toc27044525"/>
      <w:r>
        <w:t>Up/Down Motor:</w:t>
      </w:r>
      <w:bookmarkEnd w:id="15"/>
    </w:p>
    <w:p w14:paraId="1CEB0BF9" w14:textId="77777777" w:rsidR="00B57646" w:rsidRDefault="00B57646" w:rsidP="00B57646">
      <w:pPr>
        <w:spacing w:line="480" w:lineRule="auto"/>
      </w:pPr>
      <w:r>
        <w:rPr>
          <w:noProof/>
        </w:rPr>
        <w:drawing>
          <wp:inline distT="114300" distB="114300" distL="114300" distR="114300" wp14:anchorId="0E1CF50F" wp14:editId="07F1F162">
            <wp:extent cx="5943600" cy="25273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2527300"/>
                    </a:xfrm>
                    <a:prstGeom prst="rect">
                      <a:avLst/>
                    </a:prstGeom>
                    <a:ln/>
                  </pic:spPr>
                </pic:pic>
              </a:graphicData>
            </a:graphic>
          </wp:inline>
        </w:drawing>
      </w:r>
    </w:p>
    <w:p w14:paraId="00371B37" w14:textId="77777777" w:rsidR="00B57646" w:rsidRDefault="00B57646" w:rsidP="00B57646">
      <w:pPr>
        <w:spacing w:line="480" w:lineRule="auto"/>
      </w:pPr>
      <w:r>
        <w:t xml:space="preserve">The motor(s) that will be used for the device is the </w:t>
      </w:r>
      <w:proofErr w:type="spellStart"/>
      <w:r>
        <w:t>Elegoo</w:t>
      </w:r>
      <w:proofErr w:type="spellEnd"/>
      <w:r>
        <w:t xml:space="preserve"> 28BYJ-48 ULN2003 5V Stepper Motor. They also come with the ULN2003 Driver board. This specific motor will be used for raising and lowering the </w:t>
      </w:r>
      <w:r>
        <w:lastRenderedPageBreak/>
        <w:t>blinds by a string attached to a spool. The motor will require 5V to operate at optimal capacity. The power will be going through the driver array, which will be the hub for both the power and the PIC32 that will operate the motor. The Driver Array will be the primary source for power from the power supply and signal processing from the PIC32MZ.</w:t>
      </w:r>
    </w:p>
    <w:p w14:paraId="5D1BB298" w14:textId="77777777" w:rsidR="00B57646" w:rsidRDefault="00B57646" w:rsidP="00B57646">
      <w:pPr>
        <w:spacing w:line="480" w:lineRule="auto"/>
      </w:pPr>
    </w:p>
    <w:p w14:paraId="0A9F521B" w14:textId="77777777" w:rsidR="00B57646" w:rsidRPr="008066E5" w:rsidRDefault="00B57646" w:rsidP="00B57646">
      <w:pPr>
        <w:spacing w:line="480" w:lineRule="auto"/>
        <w:rPr>
          <w:rFonts w:cstheme="minorHAnsi"/>
        </w:rPr>
      </w:pPr>
      <w:r w:rsidRPr="008066E5">
        <w:rPr>
          <w:rFonts w:eastAsia="Arial Unicode MS" w:cstheme="minorHAnsi"/>
        </w:rPr>
        <w:t>Since these motors are 513 steps per revolution (0.7 degrees per step), the motor can be operated in full step mode without any further accuracy needed. The motor inputs will be controlled via encoding in the PIC32MZ. This will be done by sending signals in the following pattern to the Driver Array: 0b1000 → 0b1100 → 0b0100 → 0b0110 → 0b0010 → 0b0011 → 0b0001 → 0b1001.</w:t>
      </w:r>
    </w:p>
    <w:p w14:paraId="1D1D925A" w14:textId="77777777" w:rsidR="00B57646" w:rsidRDefault="00B57646" w:rsidP="00B57646">
      <w:pPr>
        <w:spacing w:line="480" w:lineRule="auto"/>
      </w:pPr>
    </w:p>
    <w:p w14:paraId="1284578C" w14:textId="77777777" w:rsidR="00B57646" w:rsidRDefault="00B57646" w:rsidP="00B57646">
      <w:pPr>
        <w:spacing w:line="480" w:lineRule="auto"/>
      </w:pPr>
      <w:r>
        <w:t xml:space="preserve">This pattern, when sequenced 64 times will cause the motor to turn one full revolution. Once this pattern of signals has completed one cycle, a counter variable will either increment up or down by one. Allowing the system to keep track of the exact position the blinds are at. This can be seen in the signal diagram below. </w:t>
      </w:r>
    </w:p>
    <w:p w14:paraId="7A1F48F5" w14:textId="77777777" w:rsidR="00B57646" w:rsidRDefault="00B57646" w:rsidP="00B57646">
      <w:pPr>
        <w:spacing w:line="480" w:lineRule="auto"/>
      </w:pPr>
      <w:r>
        <w:rPr>
          <w:noProof/>
        </w:rPr>
        <w:lastRenderedPageBreak/>
        <w:drawing>
          <wp:inline distT="19050" distB="19050" distL="19050" distR="19050" wp14:anchorId="67C5E12A" wp14:editId="2D5BFAAD">
            <wp:extent cx="5307255" cy="406147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307255" cy="4061476"/>
                    </a:xfrm>
                    <a:prstGeom prst="rect">
                      <a:avLst/>
                    </a:prstGeom>
                    <a:ln/>
                  </pic:spPr>
                </pic:pic>
              </a:graphicData>
            </a:graphic>
          </wp:inline>
        </w:drawing>
      </w:r>
    </w:p>
    <w:p w14:paraId="1D3EDA90" w14:textId="77777777" w:rsidR="00B57646" w:rsidRDefault="00B57646" w:rsidP="00B57646">
      <w:pPr>
        <w:spacing w:line="480" w:lineRule="auto"/>
        <w:rPr>
          <w:color w:val="000000"/>
        </w:rPr>
      </w:pPr>
    </w:p>
    <w:p w14:paraId="0F538E06" w14:textId="148A5817" w:rsidR="00B57646" w:rsidRDefault="00B57646" w:rsidP="00B57646">
      <w:pPr>
        <w:spacing w:line="480" w:lineRule="auto"/>
      </w:pPr>
      <w:r>
        <w:t xml:space="preserve">The wiring diagram shown below explains which of the pins will be connected the Driver Array, and what pins the Array will be connected to the motor. One of the differences between the Up/Down and the Open/Close motors is that they’ll have their own set of 4 registers that are solely responsible for each motor. In this case, we’ll be using RC1, 2, 3, and 4 via Pins 6, 11, 12, and 13 to connect to the Control Array. Furthermore, TMR5 will be used to control the speed at which the motor will rotate. It will be set to a </w:t>
      </w:r>
      <w:r w:rsidR="008066E5">
        <w:t>16-bit</w:t>
      </w:r>
      <w:r>
        <w:t xml:space="preserve"> configuration with a 1:1 pre-scalar.</w:t>
      </w:r>
    </w:p>
    <w:p w14:paraId="137C2924" w14:textId="77777777" w:rsidR="00B57646" w:rsidRDefault="00B57646" w:rsidP="00B57646">
      <w:pPr>
        <w:spacing w:line="480" w:lineRule="auto"/>
      </w:pPr>
    </w:p>
    <w:p w14:paraId="1D42FCF5" w14:textId="77777777" w:rsidR="00B57646" w:rsidRDefault="00B57646" w:rsidP="00B57646">
      <w:pPr>
        <w:spacing w:line="480" w:lineRule="auto"/>
      </w:pPr>
      <w:r>
        <w:t>The Control Array and the Motor will need to be hooked up as seen in the wiring diagram below. Example would be of RC1 is connected to the first port of the Control Array of IC1. Which will then have O1 of the Array connect to the blue wire of the motor.</w:t>
      </w:r>
    </w:p>
    <w:p w14:paraId="2DEF034B" w14:textId="77777777" w:rsidR="00B57646" w:rsidRDefault="00B57646" w:rsidP="00B57646">
      <w:pPr>
        <w:spacing w:line="480" w:lineRule="auto"/>
      </w:pPr>
      <w:r>
        <w:rPr>
          <w:noProof/>
        </w:rPr>
        <w:lastRenderedPageBreak/>
        <w:drawing>
          <wp:inline distT="114300" distB="114300" distL="114300" distR="114300" wp14:anchorId="3CAC8056" wp14:editId="40C433A4">
            <wp:extent cx="5943600" cy="27305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730500"/>
                    </a:xfrm>
                    <a:prstGeom prst="rect">
                      <a:avLst/>
                    </a:prstGeom>
                    <a:ln/>
                  </pic:spPr>
                </pic:pic>
              </a:graphicData>
            </a:graphic>
          </wp:inline>
        </w:drawing>
      </w:r>
    </w:p>
    <w:p w14:paraId="455E283E" w14:textId="10BE6709" w:rsidR="00B57646" w:rsidRDefault="00B57646" w:rsidP="00B57646">
      <w:pPr>
        <w:spacing w:line="480" w:lineRule="auto"/>
      </w:pPr>
      <w:r>
        <w:t xml:space="preserve">The Up/Down Motor will have a total of 4 phases of tests that it will go through during the </w:t>
      </w:r>
      <w:r w:rsidR="008066E5">
        <w:t>project’s</w:t>
      </w:r>
      <w:r>
        <w:t xml:space="preserve"> timeline. The phases are as follows: Phase 1, Phase 2, Phase 3, and Final Phase.</w:t>
      </w:r>
    </w:p>
    <w:p w14:paraId="483A9DC0" w14:textId="77777777" w:rsidR="00B57646" w:rsidRDefault="00B57646" w:rsidP="00B57646">
      <w:pPr>
        <w:spacing w:line="480" w:lineRule="auto"/>
      </w:pPr>
    </w:p>
    <w:p w14:paraId="0BC2B6AE" w14:textId="77777777" w:rsidR="00B57646" w:rsidRDefault="00B57646" w:rsidP="00B57646">
      <w:pPr>
        <w:spacing w:line="480" w:lineRule="auto"/>
      </w:pPr>
      <w:r>
        <w:rPr>
          <w:b/>
        </w:rPr>
        <w:t xml:space="preserve">Phase 1: </w:t>
      </w:r>
      <w:r>
        <w:t>For the initial test, the stepper motors will be attached to their driver array and to a 5V power supply. It will go through a basic rotation function to make sure that the motors will properly rotate as intended.</w:t>
      </w:r>
    </w:p>
    <w:p w14:paraId="47E6E237" w14:textId="77777777" w:rsidR="00B57646" w:rsidRDefault="00B57646" w:rsidP="00B57646">
      <w:pPr>
        <w:spacing w:line="480" w:lineRule="auto"/>
      </w:pPr>
    </w:p>
    <w:p w14:paraId="7F8129E0" w14:textId="4B116715" w:rsidR="00B57646" w:rsidRDefault="00B57646" w:rsidP="00B57646">
      <w:pPr>
        <w:spacing w:line="480" w:lineRule="auto"/>
      </w:pPr>
      <w:r>
        <w:rPr>
          <w:b/>
        </w:rPr>
        <w:t xml:space="preserve">Phase 2: </w:t>
      </w:r>
      <w:r>
        <w:t xml:space="preserve">The next phase will be to implement functions that will save settings for which position that will be used. Examples of these settings </w:t>
      </w:r>
      <w:r w:rsidR="00C66EBA">
        <w:t>are</w:t>
      </w:r>
      <w:r>
        <w:t xml:space="preserve"> full up, full down, ¼ up, ⅓ up, ½ up, ⅔ up, and ¾ up. </w:t>
      </w:r>
      <w:r w:rsidR="008066E5">
        <w:t>Also,</w:t>
      </w:r>
      <w:r>
        <w:t xml:space="preserve"> might have to add extra variable names for the various positions the motors will remember in the settings. Examples being ¼ up is also ¾ down.</w:t>
      </w:r>
    </w:p>
    <w:p w14:paraId="193064AC" w14:textId="77777777" w:rsidR="00B57646" w:rsidRDefault="00B57646" w:rsidP="00B57646">
      <w:pPr>
        <w:spacing w:line="480" w:lineRule="auto"/>
        <w:rPr>
          <w:b/>
        </w:rPr>
      </w:pPr>
    </w:p>
    <w:p w14:paraId="7092DC58" w14:textId="77777777" w:rsidR="00B57646" w:rsidRDefault="00B57646" w:rsidP="00B57646">
      <w:pPr>
        <w:spacing w:line="480" w:lineRule="auto"/>
      </w:pPr>
      <w:r>
        <w:rPr>
          <w:b/>
        </w:rPr>
        <w:lastRenderedPageBreak/>
        <w:t xml:space="preserve">Phase 3: </w:t>
      </w:r>
      <w:r>
        <w:t>This step will be to incorporate at least two separate parts together that will communicate with one another and act according to the settings set within the program. An example of this test would be if the temperature sensor detects a certain temperature, causing the blinds to close or open.</w:t>
      </w:r>
    </w:p>
    <w:p w14:paraId="4D1C0F35" w14:textId="77777777" w:rsidR="00B57646" w:rsidRDefault="00B57646" w:rsidP="00B57646">
      <w:pPr>
        <w:spacing w:line="480" w:lineRule="auto"/>
        <w:rPr>
          <w:b/>
        </w:rPr>
      </w:pPr>
    </w:p>
    <w:p w14:paraId="48804C2E" w14:textId="77777777" w:rsidR="00B57646" w:rsidRDefault="00B57646" w:rsidP="00B57646">
      <w:pPr>
        <w:spacing w:line="480" w:lineRule="auto"/>
      </w:pPr>
      <w:r>
        <w:rPr>
          <w:b/>
        </w:rPr>
        <w:t xml:space="preserve">Final Phase: </w:t>
      </w:r>
      <w:r>
        <w:t>The final testing will be when this system is fully integrated into the main device along with the rest of the devices. It will go through each part that requires the blinds to either be up or down. It will follow the same regression testing that the rest of the parts will go through during this phase to eliminate and further problems.</w:t>
      </w:r>
    </w:p>
    <w:p w14:paraId="7CF75813" w14:textId="77777777" w:rsidR="00B57646" w:rsidRDefault="00B57646" w:rsidP="00B57646">
      <w:pPr>
        <w:pStyle w:val="Heading3"/>
        <w:rPr>
          <w:noProof/>
          <w:color w:val="000000"/>
        </w:rPr>
      </w:pPr>
      <w:bookmarkStart w:id="16" w:name="_Toc27044526"/>
      <w:r>
        <w:t>Open/Close Motor:</w:t>
      </w:r>
      <w:bookmarkStart w:id="17" w:name="_dpkvo1jbvf0a" w:colFirst="0" w:colLast="0"/>
      <w:bookmarkEnd w:id="16"/>
      <w:bookmarkEnd w:id="17"/>
    </w:p>
    <w:p w14:paraId="37FAC92A" w14:textId="77777777" w:rsidR="00B57646" w:rsidRPr="00DA24DF" w:rsidRDefault="00B57646" w:rsidP="00B57646">
      <w:r>
        <w:rPr>
          <w:noProof/>
          <w:color w:val="000000"/>
        </w:rPr>
        <w:drawing>
          <wp:inline distT="114300" distB="114300" distL="114300" distR="114300" wp14:anchorId="41FDF099" wp14:editId="4603E523">
            <wp:extent cx="5943600" cy="2552700"/>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943600" cy="2552700"/>
                    </a:xfrm>
                    <a:prstGeom prst="rect">
                      <a:avLst/>
                    </a:prstGeom>
                    <a:ln/>
                  </pic:spPr>
                </pic:pic>
              </a:graphicData>
            </a:graphic>
          </wp:inline>
        </w:drawing>
      </w:r>
    </w:p>
    <w:p w14:paraId="2B041844" w14:textId="57E00843" w:rsidR="00B57646" w:rsidRDefault="00B57646" w:rsidP="00B57646">
      <w:pPr>
        <w:spacing w:line="480" w:lineRule="auto"/>
      </w:pPr>
      <w:r>
        <w:t xml:space="preserve">The Open/Close motor will be set up mostly the same as the Up/Down motor since they are the same </w:t>
      </w:r>
      <w:proofErr w:type="spellStart"/>
      <w:r>
        <w:t>Elegoo</w:t>
      </w:r>
      <w:proofErr w:type="spellEnd"/>
      <w:r>
        <w:t xml:space="preserve"> 28BYJ being used, along with the same Driver Board. This motor will also require 5V in order to </w:t>
      </w:r>
      <w:r w:rsidR="008066E5">
        <w:t>operate and</w:t>
      </w:r>
      <w:r>
        <w:t xml:space="preserve"> will need to have the same sequence of signals to loop through </w:t>
      </w:r>
      <w:r w:rsidR="005402D3">
        <w:t>for</w:t>
      </w:r>
      <w:r>
        <w:t xml:space="preserve"> the motor to full </w:t>
      </w:r>
      <w:r w:rsidR="008066E5">
        <w:t>rotation. TMR</w:t>
      </w:r>
      <w:r>
        <w:t xml:space="preserve">5 will be used again to control the speed of the motor. It will be set to a </w:t>
      </w:r>
      <w:r w:rsidR="008066E5">
        <w:t>16-bit</w:t>
      </w:r>
      <w:r>
        <w:t xml:space="preserve"> configuration with a 1:1 pre-scalar. </w:t>
      </w:r>
    </w:p>
    <w:p w14:paraId="5723B188" w14:textId="192B550F" w:rsidR="00B57646" w:rsidRPr="008066E5" w:rsidRDefault="005402D3" w:rsidP="00B57646">
      <w:pPr>
        <w:spacing w:line="480" w:lineRule="auto"/>
        <w:rPr>
          <w:rFonts w:cstheme="minorHAnsi"/>
        </w:rPr>
      </w:pPr>
      <w:r w:rsidRPr="008066E5">
        <w:rPr>
          <w:rFonts w:eastAsia="Arial Unicode MS" w:cstheme="minorHAnsi"/>
        </w:rPr>
        <w:t>Like</w:t>
      </w:r>
      <w:r w:rsidR="00B57646" w:rsidRPr="008066E5">
        <w:rPr>
          <w:rFonts w:eastAsia="Arial Unicode MS" w:cstheme="minorHAnsi"/>
        </w:rPr>
        <w:t xml:space="preserve"> the previous motor, the Open/Close Motor will have its own 4 unique registers assigned to it. The 4 registers we’ll be using are RB4, 8, 9, and 11 via Pins 26, 47, 48, and 50. The registers will need to be </w:t>
      </w:r>
      <w:r w:rsidR="00B57646" w:rsidRPr="008066E5">
        <w:rPr>
          <w:rFonts w:eastAsia="Arial Unicode MS" w:cstheme="minorHAnsi"/>
        </w:rPr>
        <w:lastRenderedPageBreak/>
        <w:t>set up in the exact order as shown in the wiring diagram below. The registers will be set up through a function that will make the motor rotate by sending the signals in the proper order. This will be done by sending signals in the following pattern: 0b1000 → 0b1100 → 0b0100 → 0b0110 → 0b0010 → 0b0011 → 0b0001 → 0b1001.</w:t>
      </w:r>
      <w:bookmarkStart w:id="18" w:name="_6fbl1r36d728" w:colFirst="0" w:colLast="0"/>
      <w:bookmarkEnd w:id="18"/>
      <w:r w:rsidR="00B57646" w:rsidRPr="008066E5">
        <w:rPr>
          <w:rFonts w:cstheme="minorHAnsi"/>
          <w:noProof/>
          <w:color w:val="000000"/>
        </w:rPr>
        <w:drawing>
          <wp:inline distT="114300" distB="114300" distL="114300" distR="114300" wp14:anchorId="1E7A5B77" wp14:editId="57139F59">
            <wp:extent cx="5943600" cy="28067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806700"/>
                    </a:xfrm>
                    <a:prstGeom prst="rect">
                      <a:avLst/>
                    </a:prstGeom>
                    <a:ln/>
                  </pic:spPr>
                </pic:pic>
              </a:graphicData>
            </a:graphic>
          </wp:inline>
        </w:drawing>
      </w:r>
    </w:p>
    <w:p w14:paraId="0F5E9D87" w14:textId="6EF20794" w:rsidR="00B57646" w:rsidRDefault="00B57646" w:rsidP="00B57646">
      <w:pPr>
        <w:spacing w:line="480" w:lineRule="auto"/>
      </w:pPr>
      <w:r>
        <w:t xml:space="preserve">The Open/Close Motor will have a total of 4 phases of tests that it will go through during the </w:t>
      </w:r>
      <w:r w:rsidR="008066E5">
        <w:t>project’s</w:t>
      </w:r>
      <w:r>
        <w:t xml:space="preserve"> timeline. The phases are as follows: Phase 1, Phase 2, Phase 3, and Final Phase.</w:t>
      </w:r>
    </w:p>
    <w:p w14:paraId="3BCE05D5" w14:textId="77777777" w:rsidR="00B57646" w:rsidRDefault="00B57646" w:rsidP="00B57646">
      <w:pPr>
        <w:spacing w:line="480" w:lineRule="auto"/>
      </w:pPr>
    </w:p>
    <w:p w14:paraId="69C28249" w14:textId="77777777" w:rsidR="00B57646" w:rsidRDefault="00B57646" w:rsidP="00B57646">
      <w:pPr>
        <w:spacing w:line="480" w:lineRule="auto"/>
      </w:pPr>
      <w:r>
        <w:rPr>
          <w:b/>
        </w:rPr>
        <w:t xml:space="preserve">Phase 1: </w:t>
      </w:r>
      <w:r>
        <w:t>For the initial test, the stepper motors will be attached to their driver array and to a 5V power supply. It will go through a basic rotation function to make sure that the motors will properly rotate as intended.</w:t>
      </w:r>
    </w:p>
    <w:p w14:paraId="660D166A" w14:textId="77777777" w:rsidR="00B57646" w:rsidRDefault="00B57646" w:rsidP="00B57646">
      <w:pPr>
        <w:spacing w:line="480" w:lineRule="auto"/>
        <w:rPr>
          <w:b/>
        </w:rPr>
      </w:pPr>
    </w:p>
    <w:p w14:paraId="1F21CFEE" w14:textId="54284F6E" w:rsidR="00B57646" w:rsidRDefault="00B57646" w:rsidP="00B57646">
      <w:pPr>
        <w:spacing w:line="480" w:lineRule="auto"/>
      </w:pPr>
      <w:r>
        <w:rPr>
          <w:b/>
        </w:rPr>
        <w:t xml:space="preserve">Phase 2: </w:t>
      </w:r>
      <w:r>
        <w:t xml:space="preserve">The next phase will be to implement functions that will save settings for which position that will be used. Examples of these settings </w:t>
      </w:r>
      <w:r w:rsidR="005402D3">
        <w:t>are</w:t>
      </w:r>
      <w:r>
        <w:t xml:space="preserve"> full open, full close, ¼ open, ⅓ open, ½ open, ⅔ open, and ¾ open</w:t>
      </w:r>
      <w:r w:rsidR="005402D3">
        <w:t>.</w:t>
      </w:r>
    </w:p>
    <w:p w14:paraId="6F3294C1" w14:textId="77777777" w:rsidR="00B57646" w:rsidRDefault="00B57646" w:rsidP="00B57646">
      <w:pPr>
        <w:spacing w:line="480" w:lineRule="auto"/>
        <w:rPr>
          <w:b/>
        </w:rPr>
      </w:pPr>
    </w:p>
    <w:p w14:paraId="0281B245" w14:textId="77777777" w:rsidR="00B57646" w:rsidRDefault="00B57646" w:rsidP="00B57646">
      <w:pPr>
        <w:spacing w:line="480" w:lineRule="auto"/>
      </w:pPr>
      <w:r>
        <w:rPr>
          <w:b/>
        </w:rPr>
        <w:t xml:space="preserve">Phase 3: </w:t>
      </w:r>
      <w:r>
        <w:t>This step will be to incorporate at least two separate parts together that will communicate with one another and act according to the settings set within the program. Example is for the blinds to fully open when the Gas/Smoke Sensor detects smoke.</w:t>
      </w:r>
    </w:p>
    <w:p w14:paraId="44A0A1CF" w14:textId="77777777" w:rsidR="00B57646" w:rsidRDefault="00B57646" w:rsidP="00B57646">
      <w:pPr>
        <w:spacing w:line="480" w:lineRule="auto"/>
        <w:rPr>
          <w:b/>
        </w:rPr>
      </w:pPr>
    </w:p>
    <w:p w14:paraId="616C6A80" w14:textId="77777777" w:rsidR="00B57646" w:rsidRPr="00DA24DF" w:rsidRDefault="00B57646" w:rsidP="00B57646">
      <w:pPr>
        <w:spacing w:line="480" w:lineRule="auto"/>
      </w:pPr>
      <w:r>
        <w:rPr>
          <w:b/>
        </w:rPr>
        <w:t xml:space="preserve">Final Phase: </w:t>
      </w:r>
      <w:r>
        <w:t>The final testing will be when this system is fully integrated into the main device along with the rest of the devices. It will go through each part that requires the blinds to either be opened or closed. It will follow the same regression testing that the rest of the parts will go through during this phase to help eliminate any unforeseen issues.</w:t>
      </w:r>
    </w:p>
    <w:p w14:paraId="173E9B5A" w14:textId="77777777" w:rsidR="00B57646" w:rsidRDefault="00B57646" w:rsidP="00B57646">
      <w:pPr>
        <w:spacing w:line="480" w:lineRule="auto"/>
      </w:pPr>
    </w:p>
    <w:p w14:paraId="57DA7FEB" w14:textId="77777777" w:rsidR="00B57646" w:rsidRDefault="00B57646" w:rsidP="00B57646">
      <w:pPr>
        <w:pStyle w:val="Heading3"/>
      </w:pPr>
      <w:bookmarkStart w:id="19" w:name="_Toc27044527"/>
      <w:r>
        <w:t>Piezo Speaker:</w:t>
      </w:r>
      <w:bookmarkEnd w:id="19"/>
    </w:p>
    <w:p w14:paraId="746A4B5C" w14:textId="77777777" w:rsidR="00B57646" w:rsidRDefault="00B57646" w:rsidP="00B57646">
      <w:pPr>
        <w:spacing w:line="480" w:lineRule="auto"/>
      </w:pPr>
      <w:r>
        <w:rPr>
          <w:noProof/>
        </w:rPr>
        <w:drawing>
          <wp:inline distT="114300" distB="114300" distL="114300" distR="114300" wp14:anchorId="26D4FF3D" wp14:editId="54507BD5">
            <wp:extent cx="5943600" cy="16383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1638300"/>
                    </a:xfrm>
                    <a:prstGeom prst="rect">
                      <a:avLst/>
                    </a:prstGeom>
                    <a:ln/>
                  </pic:spPr>
                </pic:pic>
              </a:graphicData>
            </a:graphic>
          </wp:inline>
        </w:drawing>
      </w:r>
    </w:p>
    <w:p w14:paraId="2CDA0554" w14:textId="77777777" w:rsidR="00B57646" w:rsidRDefault="00B57646" w:rsidP="00B57646">
      <w:pPr>
        <w:spacing w:line="480" w:lineRule="auto"/>
      </w:pPr>
      <w:r>
        <w:t>The speaker used for the device will be the Piezo Buzzer PS1240. The Piezo Buzzer will have the loudest tones when used around 4KHz which is around 70dB. The Buzzer will require a 3.3V power supply in order to function properly.</w:t>
      </w:r>
    </w:p>
    <w:p w14:paraId="430B3990" w14:textId="77777777" w:rsidR="00B57646" w:rsidRDefault="00B57646" w:rsidP="00B57646">
      <w:pPr>
        <w:spacing w:line="480" w:lineRule="auto"/>
      </w:pPr>
    </w:p>
    <w:p w14:paraId="20AC1F2F" w14:textId="77777777" w:rsidR="00B57646" w:rsidRDefault="00B57646" w:rsidP="00B57646">
      <w:pPr>
        <w:spacing w:line="480" w:lineRule="auto"/>
      </w:pPr>
      <w:r>
        <w:lastRenderedPageBreak/>
        <w:t>The buzzer will be hooked up to the register RF8 through PIN80 on the microprocessor. Additionally, in order to produce the proper dB of sound, we’ll need to have TMR4 set to 1/4KHz for the correct timing. The wiring diagram below will show on how to set up the buzzer to the board and the processor.</w:t>
      </w:r>
    </w:p>
    <w:p w14:paraId="063507B3" w14:textId="77777777" w:rsidR="00B57646" w:rsidRDefault="00B57646" w:rsidP="00B57646">
      <w:pPr>
        <w:spacing w:line="480" w:lineRule="auto"/>
      </w:pPr>
    </w:p>
    <w:p w14:paraId="3B75054A" w14:textId="77777777" w:rsidR="00B57646" w:rsidRDefault="00B57646" w:rsidP="00B57646">
      <w:pPr>
        <w:spacing w:line="480" w:lineRule="auto"/>
        <w:jc w:val="center"/>
      </w:pPr>
      <w:r>
        <w:rPr>
          <w:noProof/>
        </w:rPr>
        <w:drawing>
          <wp:inline distT="114300" distB="114300" distL="114300" distR="114300" wp14:anchorId="2EAB8ED2" wp14:editId="0692CC1C">
            <wp:extent cx="4891088" cy="2876649"/>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4891088" cy="2876649"/>
                    </a:xfrm>
                    <a:prstGeom prst="rect">
                      <a:avLst/>
                    </a:prstGeom>
                    <a:ln/>
                  </pic:spPr>
                </pic:pic>
              </a:graphicData>
            </a:graphic>
          </wp:inline>
        </w:drawing>
      </w:r>
    </w:p>
    <w:p w14:paraId="1358C89E" w14:textId="45C37665" w:rsidR="00B57646" w:rsidRDefault="00B57646" w:rsidP="00B57646">
      <w:pPr>
        <w:spacing w:line="480" w:lineRule="auto"/>
      </w:pPr>
      <w:r>
        <w:t xml:space="preserve">There Buzzer will have a total of 4 phases of tests that it will go through during the </w:t>
      </w:r>
      <w:r w:rsidR="005402D3">
        <w:t>project’s</w:t>
      </w:r>
      <w:r>
        <w:t xml:space="preserve"> timeline. The phases are as follows: Phase 1, Phase 2, Phase 3, and Final Phase.</w:t>
      </w:r>
    </w:p>
    <w:p w14:paraId="50151BFB" w14:textId="77777777" w:rsidR="00B57646" w:rsidRDefault="00B57646" w:rsidP="00B57646">
      <w:pPr>
        <w:spacing w:line="480" w:lineRule="auto"/>
      </w:pPr>
    </w:p>
    <w:p w14:paraId="54DF4A11" w14:textId="77777777" w:rsidR="00B57646" w:rsidRDefault="00B57646" w:rsidP="00B57646">
      <w:pPr>
        <w:spacing w:line="480" w:lineRule="auto"/>
      </w:pPr>
      <w:r>
        <w:rPr>
          <w:b/>
        </w:rPr>
        <w:t xml:space="preserve">Phase 1: </w:t>
      </w:r>
      <w:r>
        <w:t xml:space="preserve">The Piezo speaker will be one of the few pieces that will require the 3.3V compared to the 5V in order to function properly. This will be tested with a multimeter to make sure that the speaker has connectivity. After the initial test is complete, the buzzer will be hooked up to a board and be tested that it will generate sound. </w:t>
      </w:r>
    </w:p>
    <w:p w14:paraId="15295EDF" w14:textId="77777777" w:rsidR="00B57646" w:rsidRDefault="00B57646" w:rsidP="00B57646">
      <w:pPr>
        <w:spacing w:line="480" w:lineRule="auto"/>
      </w:pPr>
    </w:p>
    <w:p w14:paraId="6F294BAE" w14:textId="77777777" w:rsidR="00B57646" w:rsidRDefault="00B57646" w:rsidP="00B57646">
      <w:pPr>
        <w:spacing w:line="480" w:lineRule="auto"/>
      </w:pPr>
      <w:r>
        <w:rPr>
          <w:b/>
        </w:rPr>
        <w:t>Phase 2:</w:t>
      </w:r>
      <w:r>
        <w:t xml:space="preserve"> For the next phase, it will be wired to the PIC32 and be tested to have the proper dB by using TMR4 being set to 1/4KHz. </w:t>
      </w:r>
    </w:p>
    <w:p w14:paraId="1E4934AB" w14:textId="77777777" w:rsidR="00B57646" w:rsidRDefault="00B57646" w:rsidP="00B57646">
      <w:pPr>
        <w:spacing w:line="480" w:lineRule="auto"/>
      </w:pPr>
    </w:p>
    <w:p w14:paraId="797651AB" w14:textId="77777777" w:rsidR="00B57646" w:rsidRDefault="00B57646" w:rsidP="00B57646">
      <w:pPr>
        <w:spacing w:line="480" w:lineRule="auto"/>
      </w:pPr>
      <w:r>
        <w:rPr>
          <w:b/>
        </w:rPr>
        <w:t xml:space="preserve">Phase 3: </w:t>
      </w:r>
      <w:r>
        <w:t>The next step will be to test if it works in conjunction with another part of the project. An example would be to use the gas sensor alongside the buzzer. If the gas sensor detects smoke then the buzzer will activate, and when the sensor no longer detects smoke, then the buzzer will go silent.</w:t>
      </w:r>
    </w:p>
    <w:p w14:paraId="4B280D40" w14:textId="77777777" w:rsidR="00B57646" w:rsidRDefault="00B57646" w:rsidP="00B57646">
      <w:pPr>
        <w:spacing w:line="480" w:lineRule="auto"/>
      </w:pPr>
    </w:p>
    <w:p w14:paraId="5A911B1A" w14:textId="77777777" w:rsidR="00B57646" w:rsidRDefault="00B57646" w:rsidP="00B57646">
      <w:pPr>
        <w:spacing w:line="480" w:lineRule="auto"/>
      </w:pPr>
      <w:r>
        <w:rPr>
          <w:b/>
        </w:rPr>
        <w:t xml:space="preserve">Final Phase: </w:t>
      </w:r>
      <w:r>
        <w:t>For the final testing, the speaker will be implemented with the remaining pieces of the device and go through various tests to make sure that each piece is able to function properly with one another. An example of this will be to use the proximity sensor along with the LEDs, speaker, and the blinds if there is a moving object within a certain range of the sensor. This sub-module will be going through the same regression testing that the rest of the system will be going through.</w:t>
      </w:r>
    </w:p>
    <w:p w14:paraId="0BC99FE5" w14:textId="77777777" w:rsidR="00B57646" w:rsidRDefault="00B57646" w:rsidP="00B57646">
      <w:pPr>
        <w:spacing w:line="480" w:lineRule="auto"/>
      </w:pPr>
    </w:p>
    <w:p w14:paraId="5107D9CD" w14:textId="77777777" w:rsidR="00B57646" w:rsidRDefault="00B57646" w:rsidP="00B57646">
      <w:pPr>
        <w:pStyle w:val="Heading3"/>
      </w:pPr>
      <w:bookmarkStart w:id="20" w:name="_fpca5f6er85l" w:colFirst="0" w:colLast="0"/>
      <w:bookmarkStart w:id="21" w:name="_Toc27044528"/>
      <w:bookmarkEnd w:id="20"/>
      <w:r>
        <w:t>Proximity Sensor:</w:t>
      </w:r>
      <w:bookmarkEnd w:id="21"/>
    </w:p>
    <w:p w14:paraId="353B5D7F" w14:textId="77777777" w:rsidR="00B57646" w:rsidRDefault="00B57646" w:rsidP="00B57646">
      <w:pPr>
        <w:spacing w:line="480" w:lineRule="auto"/>
        <w:jc w:val="center"/>
      </w:pPr>
      <w:r>
        <w:rPr>
          <w:noProof/>
        </w:rPr>
        <w:drawing>
          <wp:inline distT="114300" distB="114300" distL="114300" distR="114300" wp14:anchorId="48ACFC07" wp14:editId="2F4D78AD">
            <wp:extent cx="5943600" cy="1625600"/>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1625600"/>
                    </a:xfrm>
                    <a:prstGeom prst="rect">
                      <a:avLst/>
                    </a:prstGeom>
                    <a:ln/>
                  </pic:spPr>
                </pic:pic>
              </a:graphicData>
            </a:graphic>
          </wp:inline>
        </w:drawing>
      </w:r>
    </w:p>
    <w:p w14:paraId="417EAAAD" w14:textId="22C95F6A" w:rsidR="00B57646" w:rsidRDefault="00B57646" w:rsidP="00B57646">
      <w:pPr>
        <w:spacing w:line="480" w:lineRule="auto"/>
      </w:pPr>
      <w:r>
        <w:t xml:space="preserve">The Sharp GP2Y0A710YK0F Long Range IR Distance Sensor will be used for the security part of the </w:t>
      </w:r>
      <w:r w:rsidR="008066E5">
        <w:t>project and</w:t>
      </w:r>
      <w:r>
        <w:t xml:space="preserve"> will need 5V to operate. This unit outputs an analog voltage, relative to the distance the motion was detected. Therefore, the ADC0 unit is needed on the PIC32MZ. This unit will divide off PBCLK2 to have a 21Mhz sample rate, as specified in the ADC specifications to ensure enough time has elapsed for the internal RC pump to charge. This module will connect directly to the PIC32 via PIN36 (AN0) and be triggered by the RTS loop to read motion distance. </w:t>
      </w:r>
    </w:p>
    <w:p w14:paraId="33668B03" w14:textId="77777777" w:rsidR="00B57646" w:rsidRDefault="00B57646" w:rsidP="00B57646">
      <w:pPr>
        <w:spacing w:line="480" w:lineRule="auto"/>
      </w:pPr>
    </w:p>
    <w:p w14:paraId="7FEFB599" w14:textId="57EF4FFB" w:rsidR="00B57646" w:rsidRDefault="00B57646" w:rsidP="00B57646">
      <w:pPr>
        <w:spacing w:line="480" w:lineRule="auto"/>
      </w:pPr>
      <w:r>
        <w:t xml:space="preserve">A distance of 300cm will serve as the cutoff point for acceptable motion, and the processor will tell the LED to turn yellow. If the target of the motion gets within 225cm, this will indicate to the processor that the target is too close. It will then activate the </w:t>
      </w:r>
      <w:r w:rsidR="008066E5">
        <w:t>camera and</w:t>
      </w:r>
      <w:r>
        <w:t xml:space="preserve"> shutter the blinds. These levels of motion detection will be set initially in software, but the user will be able to change them through web interface commands. The wiring diagram below shows how the sub-module should be wired up to the system.</w:t>
      </w:r>
    </w:p>
    <w:p w14:paraId="2A16A1AC" w14:textId="77777777" w:rsidR="00B57646" w:rsidRDefault="00B57646" w:rsidP="00B57646">
      <w:pPr>
        <w:spacing w:line="480" w:lineRule="auto"/>
        <w:jc w:val="center"/>
      </w:pPr>
      <w:r>
        <w:rPr>
          <w:noProof/>
        </w:rPr>
        <w:drawing>
          <wp:inline distT="114300" distB="114300" distL="114300" distR="114300" wp14:anchorId="4A1B6069" wp14:editId="174E74A3">
            <wp:extent cx="4662488" cy="23812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662488" cy="2381250"/>
                    </a:xfrm>
                    <a:prstGeom prst="rect">
                      <a:avLst/>
                    </a:prstGeom>
                    <a:ln/>
                  </pic:spPr>
                </pic:pic>
              </a:graphicData>
            </a:graphic>
          </wp:inline>
        </w:drawing>
      </w:r>
    </w:p>
    <w:p w14:paraId="41451D53" w14:textId="4878ED8D" w:rsidR="00B57646" w:rsidRDefault="00B57646" w:rsidP="00B57646">
      <w:pPr>
        <w:spacing w:line="480" w:lineRule="auto"/>
      </w:pPr>
      <w:r>
        <w:t xml:space="preserve">The proximity sensor will have a total of 3 phases of tests that it will go through during the </w:t>
      </w:r>
      <w:r w:rsidR="00CA10F0">
        <w:t>project’s</w:t>
      </w:r>
      <w:r>
        <w:t xml:space="preserve"> </w:t>
      </w:r>
      <w:bookmarkStart w:id="22" w:name="_GoBack"/>
      <w:bookmarkEnd w:id="22"/>
      <w:r>
        <w:t>timeline. The phases are as follows: Phase 1, Phase 2, and Final Phase.</w:t>
      </w:r>
    </w:p>
    <w:p w14:paraId="1382CAD4" w14:textId="77777777" w:rsidR="00B57646" w:rsidRDefault="00B57646" w:rsidP="00B57646">
      <w:pPr>
        <w:spacing w:line="480" w:lineRule="auto"/>
      </w:pPr>
    </w:p>
    <w:p w14:paraId="1BABDA0B" w14:textId="08911989" w:rsidR="00B57646" w:rsidRDefault="00B57646" w:rsidP="00B57646">
      <w:pPr>
        <w:spacing w:line="480" w:lineRule="auto"/>
      </w:pPr>
      <w:r>
        <w:rPr>
          <w:b/>
        </w:rPr>
        <w:t>Phase 1:</w:t>
      </w:r>
      <w:r>
        <w:t xml:space="preserve"> This unit will need to be powered directly from the 5V supply line. Once installed, a multimeter will be used to probe the analog output to verify the reading changes based on movement in front of the </w:t>
      </w:r>
      <w:r w:rsidR="008066E5">
        <w:t>lens</w:t>
      </w:r>
      <w:r>
        <w:t>.</w:t>
      </w:r>
    </w:p>
    <w:p w14:paraId="2AD8A639" w14:textId="77777777" w:rsidR="00B57646" w:rsidRDefault="00B57646" w:rsidP="00B57646">
      <w:pPr>
        <w:spacing w:line="480" w:lineRule="auto"/>
      </w:pPr>
    </w:p>
    <w:p w14:paraId="546DA475" w14:textId="77777777" w:rsidR="00B57646" w:rsidRDefault="00B57646" w:rsidP="00B57646">
      <w:pPr>
        <w:spacing w:line="480" w:lineRule="auto"/>
      </w:pPr>
      <w:r>
        <w:rPr>
          <w:b/>
        </w:rPr>
        <w:lastRenderedPageBreak/>
        <w:t xml:space="preserve">Phase 2: </w:t>
      </w:r>
      <w:r>
        <w:t xml:space="preserve">In this phase the proximity sensor will be attached to the AN0 analog pin of the PIC32 and software will be written to interpret the ADC signal into distances according to the reaction charts in the sensor datasheet. </w:t>
      </w:r>
    </w:p>
    <w:p w14:paraId="0D4B0ED9" w14:textId="77777777" w:rsidR="00B57646" w:rsidRDefault="00B57646" w:rsidP="00B57646">
      <w:pPr>
        <w:spacing w:line="480" w:lineRule="auto"/>
      </w:pPr>
    </w:p>
    <w:p w14:paraId="1385555B" w14:textId="77777777" w:rsidR="00B57646" w:rsidRDefault="00B57646" w:rsidP="00B57646">
      <w:pPr>
        <w:spacing w:line="480" w:lineRule="auto"/>
      </w:pPr>
      <w:r>
        <w:rPr>
          <w:b/>
        </w:rPr>
        <w:t xml:space="preserve">Final Phase: </w:t>
      </w:r>
      <w:r>
        <w:t xml:space="preserve">This unit will then be integrated into the main project and set to trigger the camera, LED’s and motors according to objects detected at appropriate distances. As this unit is integral to the operation of several units, successful regression testing will be required for the previously mentioned sub-modules to be at least in their first phase of testing to verify functionality. </w:t>
      </w:r>
    </w:p>
    <w:p w14:paraId="7D283236" w14:textId="77777777" w:rsidR="00B57646" w:rsidRDefault="00B57646" w:rsidP="00B57646">
      <w:pPr>
        <w:spacing w:line="480" w:lineRule="auto"/>
      </w:pPr>
    </w:p>
    <w:p w14:paraId="0A1B3DA1" w14:textId="77777777" w:rsidR="00B57646" w:rsidRDefault="00B57646" w:rsidP="00B57646">
      <w:pPr>
        <w:pStyle w:val="Heading3"/>
      </w:pPr>
      <w:bookmarkStart w:id="23" w:name="_Toc27044529"/>
      <w:r>
        <w:t>Temperature Sensor:</w:t>
      </w:r>
      <w:bookmarkEnd w:id="23"/>
    </w:p>
    <w:p w14:paraId="5217EE47" w14:textId="77777777" w:rsidR="00B57646" w:rsidRDefault="00B57646" w:rsidP="00B57646">
      <w:pPr>
        <w:spacing w:line="480" w:lineRule="auto"/>
      </w:pPr>
      <w:r>
        <w:rPr>
          <w:noProof/>
        </w:rPr>
        <w:drawing>
          <wp:inline distT="114300" distB="114300" distL="114300" distR="114300" wp14:anchorId="37DD588C" wp14:editId="419AC9B4">
            <wp:extent cx="5943600" cy="14986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1498600"/>
                    </a:xfrm>
                    <a:prstGeom prst="rect">
                      <a:avLst/>
                    </a:prstGeom>
                    <a:ln/>
                  </pic:spPr>
                </pic:pic>
              </a:graphicData>
            </a:graphic>
          </wp:inline>
        </w:drawing>
      </w:r>
    </w:p>
    <w:p w14:paraId="7B1CFABF" w14:textId="77777777" w:rsidR="00B57646" w:rsidRDefault="00B57646" w:rsidP="00B57646">
      <w:pPr>
        <w:spacing w:line="480" w:lineRule="auto"/>
      </w:pPr>
      <w:r>
        <w:t xml:space="preserve">The temperature sensor used for this device will be the TMP36 Analog Temperature Sensor. The TMP36 device is intended for a single supply operation from 2.7V to 5.5V, with a supply current below 50 </w:t>
      </w:r>
      <w:proofErr w:type="spellStart"/>
      <w:r>
        <w:t>μA</w:t>
      </w:r>
      <w:proofErr w:type="spellEnd"/>
      <w:r>
        <w:t xml:space="preserve">. Due to PIC32MZ only being a 3.3V chip, this device will be powered at the same level to avoid input attenuation issues. </w:t>
      </w:r>
    </w:p>
    <w:p w14:paraId="21CC733D" w14:textId="77777777" w:rsidR="00B57646" w:rsidRDefault="00B57646" w:rsidP="00B57646">
      <w:pPr>
        <w:spacing w:line="480" w:lineRule="auto"/>
      </w:pPr>
    </w:p>
    <w:p w14:paraId="3B6DBCC2" w14:textId="77777777" w:rsidR="00B57646" w:rsidRDefault="00B57646" w:rsidP="00B57646">
      <w:pPr>
        <w:spacing w:line="480" w:lineRule="auto"/>
      </w:pPr>
      <w:r>
        <w:t xml:space="preserve">This device will be supplying an analog voltage to the ADC3 unit inside the PIC32MZ via PIN31 (AN3) and will be measured during the RTS loop described previously. The ADC unit will capture the analog </w:t>
      </w:r>
      <w:r>
        <w:lastRenderedPageBreak/>
        <w:t>voltage of the output pin with 12-bit resolution, allowing the microprocessor to calculate the temperature according to line “b” on the following chart.</w:t>
      </w:r>
    </w:p>
    <w:p w14:paraId="7BEF30E5" w14:textId="77777777" w:rsidR="00B57646" w:rsidRDefault="00B57646" w:rsidP="00B57646">
      <w:pPr>
        <w:spacing w:line="480" w:lineRule="auto"/>
        <w:jc w:val="center"/>
      </w:pPr>
      <w:r>
        <w:rPr>
          <w:noProof/>
        </w:rPr>
        <w:drawing>
          <wp:inline distT="19050" distB="19050" distL="19050" distR="19050" wp14:anchorId="6A38C5DF" wp14:editId="1F0BE0CB">
            <wp:extent cx="4004434" cy="294798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004434" cy="2947988"/>
                    </a:xfrm>
                    <a:prstGeom prst="rect">
                      <a:avLst/>
                    </a:prstGeom>
                    <a:ln/>
                  </pic:spPr>
                </pic:pic>
              </a:graphicData>
            </a:graphic>
          </wp:inline>
        </w:drawing>
      </w:r>
    </w:p>
    <w:p w14:paraId="2233B9E7" w14:textId="50A35552" w:rsidR="00B57646" w:rsidRDefault="00B57646" w:rsidP="00B57646">
      <w:pPr>
        <w:spacing w:line="480" w:lineRule="auto"/>
      </w:pPr>
      <w:r>
        <w:t xml:space="preserve">An additional voltage divider circuit is required to convert the Celsius temperatures from this chart into Fahrenheit, with a </w:t>
      </w:r>
      <w:r w:rsidR="008066E5">
        <w:t>58-degree</w:t>
      </w:r>
      <w:r>
        <w:t xml:space="preserve"> offset. Therefore, the above numbers will be converted to their Fahrenheit equivalent and adjusted in software. The wiring diagram below will show how the sensor will be set up, and how we’ll achieve the conversion for </w:t>
      </w:r>
      <w:r w:rsidR="008066E5">
        <w:t>Celsius</w:t>
      </w:r>
      <w:r>
        <w:t xml:space="preserve"> and Fahrenheit.</w:t>
      </w:r>
    </w:p>
    <w:p w14:paraId="356F9E5F" w14:textId="77777777" w:rsidR="00B57646" w:rsidRDefault="00B57646" w:rsidP="00B57646">
      <w:pPr>
        <w:spacing w:line="480" w:lineRule="auto"/>
      </w:pPr>
    </w:p>
    <w:p w14:paraId="161B78FB" w14:textId="77777777" w:rsidR="00B57646" w:rsidRDefault="00B57646" w:rsidP="00B57646">
      <w:pPr>
        <w:spacing w:line="480" w:lineRule="auto"/>
      </w:pPr>
    </w:p>
    <w:p w14:paraId="36FD0030" w14:textId="77777777" w:rsidR="00B57646" w:rsidRDefault="00B57646" w:rsidP="00B57646">
      <w:pPr>
        <w:spacing w:line="480" w:lineRule="auto"/>
      </w:pPr>
    </w:p>
    <w:p w14:paraId="22FD0476" w14:textId="77777777" w:rsidR="00B57646" w:rsidRDefault="00B57646" w:rsidP="00B57646">
      <w:pPr>
        <w:spacing w:line="480" w:lineRule="auto"/>
        <w:jc w:val="center"/>
      </w:pPr>
      <w:r>
        <w:rPr>
          <w:noProof/>
        </w:rPr>
        <w:lastRenderedPageBreak/>
        <w:drawing>
          <wp:inline distT="114300" distB="114300" distL="114300" distR="114300" wp14:anchorId="25BB8AFD" wp14:editId="26CFCB14">
            <wp:extent cx="4291013" cy="239077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4291013" cy="2390775"/>
                    </a:xfrm>
                    <a:prstGeom prst="rect">
                      <a:avLst/>
                    </a:prstGeom>
                    <a:ln/>
                  </pic:spPr>
                </pic:pic>
              </a:graphicData>
            </a:graphic>
          </wp:inline>
        </w:drawing>
      </w:r>
    </w:p>
    <w:p w14:paraId="5FA0E03B" w14:textId="71764C4B" w:rsidR="00B57646" w:rsidRDefault="00B57646" w:rsidP="00B57646">
      <w:pPr>
        <w:spacing w:line="480" w:lineRule="auto"/>
      </w:pPr>
      <w:r>
        <w:t xml:space="preserve">The temperature sensor will have a total of 3 phases of tests that it will go through during the </w:t>
      </w:r>
      <w:r w:rsidR="008066E5">
        <w:t>project’s</w:t>
      </w:r>
      <w:r>
        <w:t xml:space="preserve"> timeline. The phases are as follows: Phase 1, Phase 2, and Final Phase.</w:t>
      </w:r>
    </w:p>
    <w:p w14:paraId="39C72E92" w14:textId="77777777" w:rsidR="00B57646" w:rsidRDefault="00B57646" w:rsidP="00B57646">
      <w:pPr>
        <w:spacing w:line="480" w:lineRule="auto"/>
      </w:pPr>
    </w:p>
    <w:p w14:paraId="29526989" w14:textId="77777777" w:rsidR="00B57646" w:rsidRDefault="00B57646" w:rsidP="00B57646">
      <w:pPr>
        <w:spacing w:line="480" w:lineRule="auto"/>
      </w:pPr>
      <w:r>
        <w:rPr>
          <w:b/>
        </w:rPr>
        <w:t xml:space="preserve">Phase 1: </w:t>
      </w:r>
      <w:r>
        <w:t>The temperature sensor will be drawing power from the 5V power supply and sending information to the PIC32 about the surrounding ambient temperature. For the initial test, it will be checked with a multimeter to make sure the device is not faulty.</w:t>
      </w:r>
    </w:p>
    <w:p w14:paraId="59A78615" w14:textId="77777777" w:rsidR="00B57646" w:rsidRDefault="00B57646" w:rsidP="00B57646">
      <w:pPr>
        <w:spacing w:line="480" w:lineRule="auto"/>
        <w:rPr>
          <w:b/>
        </w:rPr>
      </w:pPr>
    </w:p>
    <w:p w14:paraId="0ACFC141" w14:textId="77777777" w:rsidR="00B57646" w:rsidRDefault="00B57646" w:rsidP="00B57646">
      <w:pPr>
        <w:spacing w:line="480" w:lineRule="auto"/>
        <w:rPr>
          <w:b/>
        </w:rPr>
      </w:pPr>
      <w:r>
        <w:rPr>
          <w:b/>
        </w:rPr>
        <w:t xml:space="preserve">Phase 2: </w:t>
      </w:r>
      <w:r>
        <w:t>For the next test, the temperature sensor and the stepper motor will be wired up to the PIC32 and ran through a basic program that will trigger the motor to rotate once the temperature reaches a set degree. The motor will then stop rotating once the temperature drops below the set degree.</w:t>
      </w:r>
    </w:p>
    <w:p w14:paraId="5F35841F" w14:textId="77777777" w:rsidR="00B57646" w:rsidRDefault="00B57646" w:rsidP="00B57646">
      <w:pPr>
        <w:spacing w:line="480" w:lineRule="auto"/>
        <w:rPr>
          <w:b/>
        </w:rPr>
      </w:pPr>
    </w:p>
    <w:p w14:paraId="231A8B3B" w14:textId="77777777" w:rsidR="00B57646" w:rsidRDefault="00B57646" w:rsidP="00B57646">
      <w:pPr>
        <w:spacing w:line="480" w:lineRule="auto"/>
      </w:pPr>
      <w:r>
        <w:rPr>
          <w:b/>
        </w:rPr>
        <w:t xml:space="preserve">Final Phase: </w:t>
      </w:r>
      <w:r>
        <w:t>Once Phase 2 is completed, the temperature sensor will be incorporated with the rest of the device. Once integrated to the rest of the system, regression tests of the entire system will commence to eliminate any final unforeseen issues.</w:t>
      </w:r>
    </w:p>
    <w:p w14:paraId="4C5C1479" w14:textId="77777777" w:rsidR="00B57646" w:rsidRDefault="00B57646" w:rsidP="00B57646">
      <w:pPr>
        <w:spacing w:line="480" w:lineRule="auto"/>
      </w:pPr>
    </w:p>
    <w:p w14:paraId="038A4F16" w14:textId="77777777" w:rsidR="00B57646" w:rsidRDefault="00B57646" w:rsidP="00B57646">
      <w:pPr>
        <w:spacing w:line="480" w:lineRule="auto"/>
      </w:pPr>
    </w:p>
    <w:p w14:paraId="6C08AC65" w14:textId="77777777" w:rsidR="00B57646" w:rsidRDefault="00B57646" w:rsidP="00B57646">
      <w:pPr>
        <w:pStyle w:val="Heading3"/>
      </w:pPr>
      <w:bookmarkStart w:id="24" w:name="_Toc27044530"/>
      <w:r>
        <w:t>Smoke/Gas Sensor:</w:t>
      </w:r>
      <w:bookmarkEnd w:id="24"/>
    </w:p>
    <w:p w14:paraId="23CAA1BE" w14:textId="77777777" w:rsidR="00B57646" w:rsidRDefault="00B57646" w:rsidP="00B57646">
      <w:pPr>
        <w:spacing w:line="480" w:lineRule="auto"/>
      </w:pPr>
      <w:r>
        <w:rPr>
          <w:noProof/>
        </w:rPr>
        <w:drawing>
          <wp:inline distT="114300" distB="114300" distL="114300" distR="114300" wp14:anchorId="0CAE7677" wp14:editId="1C036F8D">
            <wp:extent cx="5943600" cy="24384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943600" cy="2438400"/>
                    </a:xfrm>
                    <a:prstGeom prst="rect">
                      <a:avLst/>
                    </a:prstGeom>
                    <a:ln/>
                  </pic:spPr>
                </pic:pic>
              </a:graphicData>
            </a:graphic>
          </wp:inline>
        </w:drawing>
      </w:r>
    </w:p>
    <w:p w14:paraId="2FABC406" w14:textId="2CE957AA" w:rsidR="00B57646" w:rsidRDefault="00B57646" w:rsidP="00B57646">
      <w:pPr>
        <w:spacing w:line="480" w:lineRule="auto"/>
      </w:pPr>
      <w:r>
        <w:t xml:space="preserve">This sub-module will use the MQ-135 Air Quality Sensor Hazardous Gas Detection Sensor. This device has a small form factor and </w:t>
      </w:r>
      <w:r w:rsidR="008066E5">
        <w:t>can detect</w:t>
      </w:r>
      <w:r>
        <w:t xml:space="preserve"> dangerous levels of NH3, NOx, alcohol, Benzene, smoke, CO2 and others forms of gas. When contaminated gas is present in the environment, the conductivity of the sensor increases as the concentration of contaminated gas in the air increases. This is fed into a LM393 comparator that outputs a variable voltage, depending on the concentration of detected gasses.</w:t>
      </w:r>
    </w:p>
    <w:p w14:paraId="6B8BF763" w14:textId="77777777" w:rsidR="00B57646" w:rsidRDefault="00B57646" w:rsidP="00B57646">
      <w:pPr>
        <w:spacing w:line="480" w:lineRule="auto"/>
      </w:pPr>
    </w:p>
    <w:p w14:paraId="739E8FAA" w14:textId="14EA0DC6" w:rsidR="00B57646" w:rsidRDefault="00B57646" w:rsidP="00B57646">
      <w:pPr>
        <w:spacing w:line="480" w:lineRule="auto"/>
      </w:pPr>
      <w:r>
        <w:t xml:space="preserve">The setup for the gas sensor will have 2 parts: the sensor itself, and the LM393 Differential Comparator. While the sensor itself will send info to the comparator, the comparator will then send the info to the PIC32 processor. The gas sensor will be using 5V for </w:t>
      </w:r>
      <w:r w:rsidR="008066E5">
        <w:t>power and</w:t>
      </w:r>
      <w:r>
        <w:t xml:space="preserve"> will be hooked up to the ADC1 module via the PIN35 (AN1).</w:t>
      </w:r>
    </w:p>
    <w:p w14:paraId="24FA72F5" w14:textId="77777777" w:rsidR="00B57646" w:rsidRDefault="00B57646" w:rsidP="00B57646">
      <w:pPr>
        <w:spacing w:line="480" w:lineRule="auto"/>
      </w:pPr>
      <w:r>
        <w:rPr>
          <w:noProof/>
        </w:rPr>
        <w:lastRenderedPageBreak/>
        <w:drawing>
          <wp:inline distT="114300" distB="114300" distL="114300" distR="114300" wp14:anchorId="4ADB302A" wp14:editId="55D3A116">
            <wp:extent cx="5943600" cy="26924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943600" cy="2692400"/>
                    </a:xfrm>
                    <a:prstGeom prst="rect">
                      <a:avLst/>
                    </a:prstGeom>
                    <a:ln/>
                  </pic:spPr>
                </pic:pic>
              </a:graphicData>
            </a:graphic>
          </wp:inline>
        </w:drawing>
      </w:r>
    </w:p>
    <w:p w14:paraId="3718E0C5" w14:textId="0F3B046F" w:rsidR="00B57646" w:rsidRDefault="00B57646" w:rsidP="00B57646">
      <w:pPr>
        <w:spacing w:line="480" w:lineRule="auto"/>
      </w:pPr>
      <w:r>
        <w:t xml:space="preserve">The Smoke/Gas Sensor will have a total of 4 phases of tests that it will go through during the </w:t>
      </w:r>
      <w:r w:rsidR="008066E5">
        <w:t>project’s</w:t>
      </w:r>
      <w:r>
        <w:t xml:space="preserve"> timeline. The phases are as follows: Phase 1, Phase 2, Phase 3, and Final Phase.</w:t>
      </w:r>
    </w:p>
    <w:p w14:paraId="5073AF25" w14:textId="77777777" w:rsidR="00B57646" w:rsidRDefault="00B57646" w:rsidP="00B57646">
      <w:pPr>
        <w:spacing w:line="480" w:lineRule="auto"/>
      </w:pPr>
    </w:p>
    <w:p w14:paraId="01130685" w14:textId="77777777" w:rsidR="00B57646" w:rsidRDefault="00B57646" w:rsidP="00B57646">
      <w:pPr>
        <w:spacing w:line="480" w:lineRule="auto"/>
      </w:pPr>
      <w:r>
        <w:rPr>
          <w:b/>
        </w:rPr>
        <w:t xml:space="preserve">Phase 1: </w:t>
      </w:r>
      <w:r>
        <w:t>This unit is powered directly with 5V, so it can be tested using the power supply sub-module. A multimeter will be used to probe the analog voltage out to measure if the value changes with the presence of smoke.</w:t>
      </w:r>
    </w:p>
    <w:p w14:paraId="51EDDB41" w14:textId="77777777" w:rsidR="00B57646" w:rsidRDefault="00B57646" w:rsidP="00B57646">
      <w:pPr>
        <w:spacing w:line="480" w:lineRule="auto"/>
      </w:pPr>
    </w:p>
    <w:p w14:paraId="2D013CA2" w14:textId="77777777" w:rsidR="00B57646" w:rsidRDefault="00B57646" w:rsidP="00B57646">
      <w:pPr>
        <w:spacing w:line="480" w:lineRule="auto"/>
      </w:pPr>
      <w:r>
        <w:rPr>
          <w:b/>
        </w:rPr>
        <w:t xml:space="preserve">Phase 2: </w:t>
      </w:r>
      <w:r>
        <w:t>Once the unit is verified to power on and provide output readings, it will be attached to the AN1 pin of the PIC32 ADC unit to read its values. Measurements will be taken with the PIC under simulated smoke settings to verify the readings follow the expected reactivity chart of the data sheet.</w:t>
      </w:r>
    </w:p>
    <w:p w14:paraId="237FE700" w14:textId="77777777" w:rsidR="00B57646" w:rsidRDefault="00B57646" w:rsidP="00B57646">
      <w:pPr>
        <w:spacing w:line="480" w:lineRule="auto"/>
      </w:pPr>
    </w:p>
    <w:p w14:paraId="7CCD9DCC" w14:textId="44F31047" w:rsidR="00B57646" w:rsidRDefault="00B57646" w:rsidP="00B57646">
      <w:pPr>
        <w:spacing w:line="480" w:lineRule="auto"/>
      </w:pPr>
      <w:r>
        <w:rPr>
          <w:b/>
        </w:rPr>
        <w:t xml:space="preserve">Phase 3: </w:t>
      </w:r>
      <w:r>
        <w:t xml:space="preserve">The next step will be to have the gas sensor hooked up alongside with the buzzer to make sure it works together with the buzzer. </w:t>
      </w:r>
      <w:r w:rsidR="008066E5">
        <w:t>So,</w:t>
      </w:r>
      <w:r>
        <w:t xml:space="preserve"> if the gas sensor detects gas</w:t>
      </w:r>
      <w:r w:rsidR="008066E5">
        <w:t>,</w:t>
      </w:r>
      <w:r>
        <w:t xml:space="preserve"> the buzzer will activate and once the sensor no longer detects any gas then the buzzer will turn off.</w:t>
      </w:r>
    </w:p>
    <w:p w14:paraId="772BA127" w14:textId="77777777" w:rsidR="00B57646" w:rsidRDefault="00B57646" w:rsidP="00B57646">
      <w:pPr>
        <w:spacing w:line="480" w:lineRule="auto"/>
      </w:pPr>
    </w:p>
    <w:p w14:paraId="5FD253B8" w14:textId="77777777" w:rsidR="00B57646" w:rsidRDefault="00B57646" w:rsidP="00B57646">
      <w:pPr>
        <w:spacing w:line="480" w:lineRule="auto"/>
      </w:pPr>
      <w:r>
        <w:rPr>
          <w:b/>
        </w:rPr>
        <w:t xml:space="preserve">Final Phase: </w:t>
      </w:r>
      <w:r>
        <w:t>Error levels of smoke will be applied to the sensor to verify the sub-module correctly triggers warning mode under expected circumstances. Once this is done, it will be incorporated with the rest of the device and go through regression tests with all sub-modules to eliminate any final issues.</w:t>
      </w:r>
    </w:p>
    <w:p w14:paraId="22E2B21B" w14:textId="77777777" w:rsidR="00B57646" w:rsidRDefault="00B57646" w:rsidP="00B57646">
      <w:pPr>
        <w:pStyle w:val="Heading3"/>
      </w:pPr>
      <w:bookmarkStart w:id="25" w:name="_b6jrshmbje2r" w:colFirst="0" w:colLast="0"/>
      <w:bookmarkStart w:id="26" w:name="_Toc27044531"/>
      <w:bookmarkEnd w:id="25"/>
      <w:r>
        <w:t>Camera:</w:t>
      </w:r>
      <w:bookmarkEnd w:id="26"/>
    </w:p>
    <w:p w14:paraId="6DD77DBD" w14:textId="77777777" w:rsidR="00B57646" w:rsidRDefault="00B57646" w:rsidP="00B57646">
      <w:pPr>
        <w:spacing w:line="480" w:lineRule="auto"/>
      </w:pPr>
      <w:r>
        <w:rPr>
          <w:noProof/>
        </w:rPr>
        <w:drawing>
          <wp:inline distT="114300" distB="114300" distL="114300" distR="114300" wp14:anchorId="32D79D10" wp14:editId="14B14103">
            <wp:extent cx="5943600" cy="34544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3454400"/>
                    </a:xfrm>
                    <a:prstGeom prst="rect">
                      <a:avLst/>
                    </a:prstGeom>
                    <a:ln/>
                  </pic:spPr>
                </pic:pic>
              </a:graphicData>
            </a:graphic>
          </wp:inline>
        </w:drawing>
      </w:r>
    </w:p>
    <w:p w14:paraId="7EFFA3E2" w14:textId="76757F6A" w:rsidR="00B57646" w:rsidRDefault="00B57646" w:rsidP="00B57646">
      <w:pPr>
        <w:spacing w:line="480" w:lineRule="auto"/>
      </w:pPr>
      <w:r>
        <w:t xml:space="preserve">The camera sub-module consists of the </w:t>
      </w:r>
      <w:proofErr w:type="spellStart"/>
      <w:r>
        <w:t>Arducam</w:t>
      </w:r>
      <w:proofErr w:type="spellEnd"/>
      <w:r>
        <w:t xml:space="preserve"> Mini Module Camera Shield with OV2640 2 Megapixels Lens. This 2MP camera supports image resolutions in UXGA mode up to 1600 x 1200 pixels, which is more than </w:t>
      </w:r>
      <w:r w:rsidR="008066E5">
        <w:t>enough</w:t>
      </w:r>
      <w:r>
        <w:t xml:space="preserve"> for image recognition. To control this device, the PIC32MZ will communicate directly to the OV2640 via an SPI slave interface to transmit camera commands and data.</w:t>
      </w:r>
      <w:r>
        <w:br/>
      </w:r>
    </w:p>
    <w:p w14:paraId="303F086B" w14:textId="77777777" w:rsidR="00B57646" w:rsidRDefault="00B57646" w:rsidP="00B57646">
      <w:pPr>
        <w:spacing w:line="480" w:lineRule="auto"/>
      </w:pPr>
      <w:r>
        <w:t xml:space="preserve">The SPI interface requires a clock no faster than 8Mhz, with a minimum data setup time of 100ns and minimum hold time is 0ns. Since the SCK is going to operate at 7.63Mhz (by setting SPI4BRG to 10), we </w:t>
      </w:r>
      <w:r>
        <w:lastRenderedPageBreak/>
        <w:t xml:space="preserve">know the setup time will be </w:t>
      </w:r>
      <w:proofErr w:type="spellStart"/>
      <w:r>
        <w:t>Tsck</w:t>
      </w:r>
      <w:proofErr w:type="spellEnd"/>
      <w:r>
        <w:t xml:space="preserve">/2 - 15 = 131ns - 15 = 116ns which meets the timing requirement of 100ns for the OV2640. Similarly, the hold time will be </w:t>
      </w:r>
      <w:proofErr w:type="spellStart"/>
      <w:r>
        <w:t>Tsck</w:t>
      </w:r>
      <w:proofErr w:type="spellEnd"/>
      <w:r>
        <w:t xml:space="preserve">/2 + 15 = 131 + 15 = 145ns which also meets the requirements.  </w:t>
      </w:r>
    </w:p>
    <w:p w14:paraId="7D32B953" w14:textId="77777777" w:rsidR="00B57646" w:rsidRDefault="00B57646" w:rsidP="00B57646">
      <w:pPr>
        <w:spacing w:line="480" w:lineRule="auto"/>
      </w:pPr>
    </w:p>
    <w:p w14:paraId="1DFC97CC" w14:textId="77777777" w:rsidR="00B57646" w:rsidRDefault="00B57646" w:rsidP="00B57646">
      <w:pPr>
        <w:spacing w:line="480" w:lineRule="auto"/>
      </w:pPr>
      <w:r>
        <w:t>Configuring the OV2640 will require setting the number of frames to capture, image mode, and enabling burst FIFO reading, which is done via SPI writes to the control registers found in the OV2640 datasheet. This data will be sent to the camera according to the following timing specification:</w:t>
      </w:r>
    </w:p>
    <w:p w14:paraId="7E581D49" w14:textId="77777777" w:rsidR="00B57646" w:rsidRDefault="00B57646" w:rsidP="00B57646">
      <w:pPr>
        <w:spacing w:line="480" w:lineRule="auto"/>
        <w:jc w:val="center"/>
      </w:pPr>
      <w:r>
        <w:rPr>
          <w:noProof/>
        </w:rPr>
        <w:drawing>
          <wp:inline distT="114300" distB="114300" distL="114300" distR="114300" wp14:anchorId="6F17CD87" wp14:editId="7F34B225">
            <wp:extent cx="5943600" cy="20320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943600" cy="2032000"/>
                    </a:xfrm>
                    <a:prstGeom prst="rect">
                      <a:avLst/>
                    </a:prstGeom>
                    <a:ln/>
                  </pic:spPr>
                </pic:pic>
              </a:graphicData>
            </a:graphic>
          </wp:inline>
        </w:drawing>
      </w:r>
    </w:p>
    <w:p w14:paraId="156871DB" w14:textId="23CEFF7E" w:rsidR="00B57646" w:rsidRDefault="00B57646" w:rsidP="00B57646">
      <w:pPr>
        <w:spacing w:line="480" w:lineRule="auto"/>
      </w:pPr>
      <w:r>
        <w:t xml:space="preserve">This protocol will allow jpeg image data to be sent back to the microcontroller, which will then send the data to the web-based application software via </w:t>
      </w:r>
      <w:r w:rsidR="008066E5">
        <w:t>Wi-Fi</w:t>
      </w:r>
      <w:r>
        <w:t>. Allowing the owner to see the images captured. This device will have multiple parts to it, and each one will need to have a 5V power supply. To start, the 2MP sensor will send its info to the CMOS image processor, and the SRAM will also send its info to the CMOS. Once the CMOS has the information from its embedded chips, it will then send that info to the PIC32. Since these chips are already integrated with the camera PCB, the only consideration will be communicating via SPI to transmit data.</w:t>
      </w:r>
    </w:p>
    <w:p w14:paraId="62E4AD9B" w14:textId="77777777" w:rsidR="00B57646" w:rsidRDefault="00B57646" w:rsidP="00B57646">
      <w:pPr>
        <w:spacing w:line="480" w:lineRule="auto"/>
      </w:pPr>
      <w:r>
        <w:rPr>
          <w:noProof/>
        </w:rPr>
        <w:lastRenderedPageBreak/>
        <w:drawing>
          <wp:inline distT="114300" distB="114300" distL="114300" distR="114300" wp14:anchorId="23A32A42" wp14:editId="4598E058">
            <wp:extent cx="5943600" cy="39624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43600" cy="3962400"/>
                    </a:xfrm>
                    <a:prstGeom prst="rect">
                      <a:avLst/>
                    </a:prstGeom>
                    <a:ln/>
                  </pic:spPr>
                </pic:pic>
              </a:graphicData>
            </a:graphic>
          </wp:inline>
        </w:drawing>
      </w:r>
    </w:p>
    <w:p w14:paraId="79E50559" w14:textId="3C0C857C" w:rsidR="00B57646" w:rsidRDefault="00B57646" w:rsidP="00B57646">
      <w:pPr>
        <w:spacing w:line="480" w:lineRule="auto"/>
      </w:pPr>
      <w:r>
        <w:t xml:space="preserve">The camera will have a total of 4 phases of tests that it will go through during the </w:t>
      </w:r>
      <w:r w:rsidR="008066E5">
        <w:t>project’s</w:t>
      </w:r>
      <w:r>
        <w:t xml:space="preserve"> timeline. The phases are as follows: Phase 1, Phase 2, Phase 3, and Final Phase.</w:t>
      </w:r>
    </w:p>
    <w:p w14:paraId="620B12B4" w14:textId="77777777" w:rsidR="00B57646" w:rsidRDefault="00B57646" w:rsidP="00B57646">
      <w:pPr>
        <w:spacing w:line="480" w:lineRule="auto"/>
      </w:pPr>
    </w:p>
    <w:p w14:paraId="5DD96878" w14:textId="67BEF65D" w:rsidR="00B57646" w:rsidRDefault="00B57646" w:rsidP="00B57646">
      <w:pPr>
        <w:spacing w:line="480" w:lineRule="auto"/>
      </w:pPr>
      <w:r>
        <w:rPr>
          <w:b/>
        </w:rPr>
        <w:t xml:space="preserve">Phase 1: </w:t>
      </w:r>
      <w:r>
        <w:t xml:space="preserve">This module does not have any power indicators on it, however it does have an Arduino library associated with it. To initially test this module, it will be installed on an Arduino, along with the library software, and sample code will verify the sub-module </w:t>
      </w:r>
      <w:r w:rsidR="008066E5">
        <w:t>can produce</w:t>
      </w:r>
      <w:r>
        <w:t xml:space="preserve"> images.</w:t>
      </w:r>
    </w:p>
    <w:p w14:paraId="78899EB4" w14:textId="77777777" w:rsidR="00B57646" w:rsidRDefault="00B57646" w:rsidP="00B57646">
      <w:pPr>
        <w:spacing w:line="480" w:lineRule="auto"/>
      </w:pPr>
    </w:p>
    <w:p w14:paraId="529A5ACC" w14:textId="40E1A2E5" w:rsidR="00B57646" w:rsidRDefault="00B57646" w:rsidP="00B57646">
      <w:pPr>
        <w:spacing w:line="480" w:lineRule="auto"/>
      </w:pPr>
      <w:r>
        <w:rPr>
          <w:b/>
        </w:rPr>
        <w:t xml:space="preserve">Phase 2: </w:t>
      </w:r>
      <w:r>
        <w:t>Now that the module is confirmed to operate as specified by its data sheet, it will be wired up to the PIC32’s SPI4 module. Software will then be implemented to send commands to the camera. Reading the status register on the chip will confirm that the sub-</w:t>
      </w:r>
      <w:r w:rsidR="008066E5">
        <w:t>module is</w:t>
      </w:r>
      <w:r>
        <w:t xml:space="preserve"> compatible and can successfully communicated with the system.</w:t>
      </w:r>
    </w:p>
    <w:p w14:paraId="069A243F" w14:textId="77777777" w:rsidR="00B57646" w:rsidRDefault="00B57646" w:rsidP="00B57646">
      <w:pPr>
        <w:spacing w:line="480" w:lineRule="auto"/>
      </w:pPr>
    </w:p>
    <w:p w14:paraId="626D3A16" w14:textId="77777777" w:rsidR="00B57646" w:rsidRDefault="00B57646" w:rsidP="00B57646">
      <w:pPr>
        <w:spacing w:line="480" w:lineRule="auto"/>
      </w:pPr>
      <w:r>
        <w:rPr>
          <w:b/>
        </w:rPr>
        <w:t xml:space="preserve">Phase 3: </w:t>
      </w:r>
      <w:r>
        <w:t xml:space="preserve">Once communication with the camera module is working, ISR routines will be written to active the camera, instruct it to take pictures, and send those pictures back to the processor. Each command will be tested to work individually before the module is considered operational. </w:t>
      </w:r>
    </w:p>
    <w:p w14:paraId="135A367C" w14:textId="77777777" w:rsidR="00B57646" w:rsidRDefault="00B57646" w:rsidP="00B57646">
      <w:pPr>
        <w:spacing w:line="480" w:lineRule="auto"/>
      </w:pPr>
    </w:p>
    <w:p w14:paraId="06E8FA62" w14:textId="77777777" w:rsidR="00B57646" w:rsidRDefault="00B57646" w:rsidP="00B57646">
      <w:pPr>
        <w:spacing w:line="480" w:lineRule="auto"/>
      </w:pPr>
      <w:r>
        <w:rPr>
          <w:b/>
        </w:rPr>
        <w:t xml:space="preserve">Final Phase: </w:t>
      </w:r>
      <w:r>
        <w:t>Full verification of this module will require user commands sent from the web interface to operate the camera, as well as automatic shuttering, and database updating during security mode. Once this is done, it will be regression tested with all sub-modules currently complete.</w:t>
      </w:r>
    </w:p>
    <w:p w14:paraId="32DA3215" w14:textId="77777777" w:rsidR="00B57646" w:rsidRDefault="00B57646" w:rsidP="00B57646">
      <w:pPr>
        <w:pStyle w:val="Heading3"/>
      </w:pPr>
      <w:bookmarkStart w:id="27" w:name="_Toc27044532"/>
      <w:r>
        <w:t>Wi-Fi Module:</w:t>
      </w:r>
      <w:bookmarkEnd w:id="27"/>
    </w:p>
    <w:p w14:paraId="77C0171B" w14:textId="77777777" w:rsidR="005B347D" w:rsidRDefault="005B347D" w:rsidP="005B347D">
      <w:pPr>
        <w:pStyle w:val="Heading4"/>
      </w:pPr>
      <w:bookmarkStart w:id="28" w:name="_Toc27044533"/>
      <w:r>
        <w:t>Front End User Application (Tier 1)</w:t>
      </w:r>
      <w:bookmarkEnd w:id="28"/>
    </w:p>
    <w:p w14:paraId="1F4371F4" w14:textId="77777777" w:rsidR="005B347D" w:rsidRDefault="005B347D" w:rsidP="005B347D"/>
    <w:p w14:paraId="79775CF4" w14:textId="77777777" w:rsidR="005B347D" w:rsidRDefault="005B347D" w:rsidP="005B347D">
      <w:pPr>
        <w:spacing w:before="240" w:after="240" w:line="480" w:lineRule="auto"/>
      </w:pPr>
      <w:r>
        <w:t>The main point of entrance for all devices is a website hosted on a local intranet. This form of device connectivity was mainly picked for the use of possible video streaming and scalability of functionality to other smart homes and future devices. The full stack framework that will be used is WISA, which stands for Windows, IIS, SQL, and ASP.net.</w:t>
      </w:r>
    </w:p>
    <w:p w14:paraId="7335E922" w14:textId="77777777" w:rsidR="005B347D" w:rsidRPr="005B347D" w:rsidRDefault="005B347D" w:rsidP="005B347D"/>
    <w:p w14:paraId="763DBE26" w14:textId="77777777" w:rsidR="005B347D" w:rsidRDefault="005B347D" w:rsidP="005B347D"/>
    <w:p w14:paraId="39B4C14C" w14:textId="77777777" w:rsidR="005B347D" w:rsidRDefault="005B347D" w:rsidP="005B347D">
      <w:pPr>
        <w:spacing w:before="240" w:after="240" w:line="480" w:lineRule="auto"/>
      </w:pPr>
      <w:r>
        <w:t xml:space="preserve">Below shows the hierarchy of the Graphical User interface </w:t>
      </w:r>
    </w:p>
    <w:p w14:paraId="6668666F" w14:textId="77777777" w:rsidR="005B347D" w:rsidRDefault="005B347D" w:rsidP="005B347D">
      <w:pPr>
        <w:spacing w:before="240" w:after="240" w:line="480" w:lineRule="auto"/>
      </w:pPr>
      <w:r>
        <w:rPr>
          <w:noProof/>
        </w:rPr>
        <w:lastRenderedPageBreak/>
        <w:drawing>
          <wp:inline distT="114300" distB="114300" distL="114300" distR="114300" wp14:anchorId="14E37CEB" wp14:editId="763BFAE4">
            <wp:extent cx="5943600" cy="38227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943600" cy="3822700"/>
                    </a:xfrm>
                    <a:prstGeom prst="rect">
                      <a:avLst/>
                    </a:prstGeom>
                    <a:ln/>
                  </pic:spPr>
                </pic:pic>
              </a:graphicData>
            </a:graphic>
          </wp:inline>
        </w:drawing>
      </w:r>
    </w:p>
    <w:p w14:paraId="4E2EAAC2" w14:textId="481F9E2E" w:rsidR="005B347D" w:rsidRDefault="005B347D" w:rsidP="005B347D">
      <w:pPr>
        <w:spacing w:before="240" w:after="240" w:line="480" w:lineRule="auto"/>
      </w:pPr>
      <w:r>
        <w:rPr>
          <w:b/>
        </w:rPr>
        <w:t>Phase 1:</w:t>
      </w:r>
      <w:r>
        <w:t xml:space="preserve"> The first step will be to set up web interface front end and deploy on IIS. This will be tested by bringing up the web interface on a web </w:t>
      </w:r>
      <w:r w:rsidR="008066E5">
        <w:t>browser and</w:t>
      </w:r>
      <w:r>
        <w:t xml:space="preserve"> verifying that the GUI is operational by testing buttons and other functions.</w:t>
      </w:r>
    </w:p>
    <w:p w14:paraId="6F59A6AC" w14:textId="77777777" w:rsidR="005B347D" w:rsidRDefault="005B347D" w:rsidP="005B347D">
      <w:pPr>
        <w:spacing w:before="240" w:after="240" w:line="480" w:lineRule="auto"/>
      </w:pPr>
      <w:r>
        <w:rPr>
          <w:b/>
        </w:rPr>
        <w:t>Phase 2:</w:t>
      </w:r>
      <w:r>
        <w:t xml:space="preserve"> The next step will be to set up and test the connection to the database. Display Data on user interface and change data.</w:t>
      </w:r>
    </w:p>
    <w:p w14:paraId="5D5BF84A" w14:textId="77777777" w:rsidR="005B347D" w:rsidRDefault="005B347D" w:rsidP="005B347D">
      <w:pPr>
        <w:spacing w:before="240" w:after="240" w:line="480" w:lineRule="auto"/>
      </w:pPr>
      <w:r>
        <w:rPr>
          <w:b/>
        </w:rPr>
        <w:t>Phase 3:</w:t>
      </w:r>
      <w:r>
        <w:t xml:space="preserve"> Send commands to Wi-Fi Module to check for ability to pass data to Wi-Fi and actuate LEDs. Test sending from Wi-Fi to user interface and database. </w:t>
      </w:r>
    </w:p>
    <w:p w14:paraId="2C5106A0" w14:textId="77777777" w:rsidR="005B347D" w:rsidRDefault="005B347D" w:rsidP="005B347D">
      <w:pPr>
        <w:spacing w:before="240" w:after="240" w:line="480" w:lineRule="auto"/>
      </w:pPr>
      <w:r>
        <w:t xml:space="preserve"> </w:t>
      </w:r>
      <w:r>
        <w:rPr>
          <w:b/>
        </w:rPr>
        <w:t>Final Phase:</w:t>
      </w:r>
      <w:r>
        <w:t xml:space="preserve"> Final integration to pass command to IIS to log data and to send data to Wi-Fi module, and have the module complete command.</w:t>
      </w:r>
    </w:p>
    <w:p w14:paraId="3B77F680" w14:textId="77777777" w:rsidR="005B347D" w:rsidRDefault="005B347D" w:rsidP="005B347D">
      <w:pPr>
        <w:spacing w:before="240" w:after="240" w:line="480" w:lineRule="auto"/>
      </w:pPr>
    </w:p>
    <w:p w14:paraId="04386631" w14:textId="77777777" w:rsidR="00B57646" w:rsidRDefault="00B57646" w:rsidP="00B57646">
      <w:pPr>
        <w:pStyle w:val="Heading4"/>
      </w:pPr>
      <w:bookmarkStart w:id="29" w:name="_Toc27044534"/>
      <w:r>
        <w:lastRenderedPageBreak/>
        <w:t>Web Server (Tier 2)</w:t>
      </w:r>
      <w:bookmarkEnd w:id="29"/>
    </w:p>
    <w:p w14:paraId="02B5298A" w14:textId="77777777" w:rsidR="00B57646" w:rsidRDefault="00B57646" w:rsidP="00B57646">
      <w:r>
        <w:rPr>
          <w:noProof/>
          <w:color w:val="000000"/>
        </w:rPr>
        <w:drawing>
          <wp:inline distT="114300" distB="114300" distL="114300" distR="114300" wp14:anchorId="7614ED84" wp14:editId="1BE8E85A">
            <wp:extent cx="5943600" cy="1524000"/>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943600" cy="1524000"/>
                    </a:xfrm>
                    <a:prstGeom prst="rect">
                      <a:avLst/>
                    </a:prstGeom>
                    <a:ln/>
                  </pic:spPr>
                </pic:pic>
              </a:graphicData>
            </a:graphic>
          </wp:inline>
        </w:drawing>
      </w:r>
      <w:bookmarkStart w:id="30" w:name="_ftily8hedhq6" w:colFirst="0" w:colLast="0"/>
      <w:bookmarkEnd w:id="30"/>
    </w:p>
    <w:p w14:paraId="7B074E66" w14:textId="34539193" w:rsidR="00B57646" w:rsidRDefault="00B57646" w:rsidP="00B57646">
      <w:pPr>
        <w:spacing w:before="240" w:after="240" w:line="480" w:lineRule="auto"/>
      </w:pPr>
      <w:r>
        <w:t xml:space="preserve">The web server will be an application hosted on Microsoft IIS Express, will be written in C#, and will have a backend database using Microsoft SQL Server Express. The web server will be used to interface user commands, device output, and device configurations to the MCU and the </w:t>
      </w:r>
      <w:r w:rsidR="008066E5">
        <w:t>Wi-Fi</w:t>
      </w:r>
      <w:r>
        <w:t xml:space="preserve"> module. The application will communicate with the database to store and load commands. Additionally, it will also log the device history for the user to view.</w:t>
      </w:r>
    </w:p>
    <w:p w14:paraId="625792E5" w14:textId="77777777" w:rsidR="00B57646" w:rsidRDefault="00B57646" w:rsidP="00B57646">
      <w:pPr>
        <w:spacing w:before="240" w:after="240" w:line="480" w:lineRule="auto"/>
      </w:pPr>
      <w:r>
        <w:t xml:space="preserve"> </w:t>
      </w:r>
    </w:p>
    <w:p w14:paraId="54AB4510" w14:textId="3B4D0FEC" w:rsidR="00B57646" w:rsidRDefault="00B57646" w:rsidP="00B57646">
      <w:pPr>
        <w:spacing w:before="240" w:after="240" w:line="480" w:lineRule="auto"/>
      </w:pPr>
      <w:r>
        <w:t xml:space="preserve">The PIC32 will communicate to the web application through the </w:t>
      </w:r>
      <w:r w:rsidR="008066E5">
        <w:t>Wi-Fi</w:t>
      </w:r>
      <w:r>
        <w:t xml:space="preserve"> module using the TCP stack. The MCU will communicate device status, send images, sensor data, and be configurable via </w:t>
      </w:r>
      <w:r w:rsidR="008066E5">
        <w:t>Wi-Fi</w:t>
      </w:r>
      <w:r>
        <w:t xml:space="preserve"> module.</w:t>
      </w:r>
    </w:p>
    <w:p w14:paraId="498569E7" w14:textId="77777777" w:rsidR="00B57646" w:rsidRDefault="00B57646" w:rsidP="00B57646">
      <w:pPr>
        <w:spacing w:before="240" w:after="240" w:line="480" w:lineRule="auto"/>
      </w:pPr>
      <w:r>
        <w:t xml:space="preserve"> </w:t>
      </w:r>
    </w:p>
    <w:p w14:paraId="1E3C9CC2" w14:textId="4D3484DB" w:rsidR="00B57646" w:rsidRDefault="00B57646" w:rsidP="00B57646">
      <w:pPr>
        <w:spacing w:before="240" w:after="240" w:line="480" w:lineRule="auto"/>
      </w:pPr>
      <w:r>
        <w:t xml:space="preserve">The web server will have a total of 3 phases of tests that it will go through during the </w:t>
      </w:r>
      <w:r w:rsidR="008066E5">
        <w:t>project’s</w:t>
      </w:r>
      <w:r>
        <w:t xml:space="preserve"> timeline. The phases are as follows: Phase 1, Phase 2, and Final Phase.</w:t>
      </w:r>
    </w:p>
    <w:p w14:paraId="16569027" w14:textId="77777777" w:rsidR="00B57646" w:rsidRDefault="00B57646" w:rsidP="00B57646">
      <w:pPr>
        <w:spacing w:before="240" w:after="240" w:line="480" w:lineRule="auto"/>
      </w:pPr>
      <w:r>
        <w:t xml:space="preserve"> </w:t>
      </w:r>
    </w:p>
    <w:p w14:paraId="11E4DB33" w14:textId="77777777" w:rsidR="00B57646" w:rsidRDefault="00B57646" w:rsidP="00B57646">
      <w:pPr>
        <w:spacing w:before="240" w:after="240" w:line="480" w:lineRule="auto"/>
      </w:pPr>
      <w:r>
        <w:rPr>
          <w:b/>
        </w:rPr>
        <w:t>Phase 1:</w:t>
      </w:r>
      <w:r>
        <w:t xml:space="preserve"> For the first phase of testing for the web server, it needs to accept requests from a local machine. </w:t>
      </w:r>
    </w:p>
    <w:p w14:paraId="13B9DB64" w14:textId="77777777" w:rsidR="00B57646" w:rsidRDefault="00B57646" w:rsidP="00B57646">
      <w:pPr>
        <w:spacing w:before="240" w:after="240" w:line="480" w:lineRule="auto"/>
      </w:pPr>
      <w:r>
        <w:rPr>
          <w:b/>
        </w:rPr>
        <w:t>Phase 2:</w:t>
      </w:r>
      <w:r>
        <w:t xml:space="preserve"> During the next phase, different devices will be used to confirm that they all can connect to the web server interface. This is to ensure that the project can be used with a wide array of devices.</w:t>
      </w:r>
    </w:p>
    <w:p w14:paraId="5C225714" w14:textId="2123E4F9" w:rsidR="00B57646" w:rsidRDefault="00B57646" w:rsidP="00B57646">
      <w:pPr>
        <w:spacing w:before="240" w:after="240" w:line="480" w:lineRule="auto"/>
      </w:pPr>
      <w:r>
        <w:rPr>
          <w:b/>
        </w:rPr>
        <w:lastRenderedPageBreak/>
        <w:t>Final Phase:</w:t>
      </w:r>
      <w:r>
        <w:t xml:space="preserve"> The final phase will be to test if the web server will accept data pushes. After this is complete, then the interface will be integrated with the rest of the </w:t>
      </w:r>
      <w:r w:rsidR="008066E5">
        <w:t>device and</w:t>
      </w:r>
      <w:r>
        <w:t xml:space="preserve"> use regressive tests for the rest of the parts to ensure there are no additional issues with the module.</w:t>
      </w:r>
    </w:p>
    <w:p w14:paraId="2C738C9C" w14:textId="77777777" w:rsidR="00B57646" w:rsidRDefault="00B57646" w:rsidP="00B57646">
      <w:pPr>
        <w:spacing w:before="240" w:after="240" w:line="480" w:lineRule="auto"/>
      </w:pPr>
    </w:p>
    <w:p w14:paraId="67E5F730" w14:textId="77777777" w:rsidR="00B57646" w:rsidRDefault="00B57646" w:rsidP="00B57646">
      <w:pPr>
        <w:spacing w:before="240" w:after="240" w:line="480" w:lineRule="auto"/>
      </w:pPr>
    </w:p>
    <w:p w14:paraId="7C48E751" w14:textId="77777777" w:rsidR="00B57646" w:rsidRDefault="00B57646" w:rsidP="00B57646">
      <w:pPr>
        <w:pStyle w:val="Heading4"/>
      </w:pPr>
      <w:bookmarkStart w:id="31" w:name="_Toc27044535"/>
      <w:r>
        <w:t xml:space="preserve">Web Services </w:t>
      </w:r>
      <w:r w:rsidR="005B347D">
        <w:t xml:space="preserve">Software </w:t>
      </w:r>
      <w:r>
        <w:t>(Tier 2)</w:t>
      </w:r>
      <w:bookmarkEnd w:id="31"/>
    </w:p>
    <w:p w14:paraId="13DF0A6F" w14:textId="77777777" w:rsidR="00B57646" w:rsidRDefault="00B57646" w:rsidP="00B57646">
      <w:pPr>
        <w:spacing w:before="240" w:after="240" w:line="480" w:lineRule="auto"/>
      </w:pPr>
    </w:p>
    <w:p w14:paraId="6EA00F7A" w14:textId="77777777" w:rsidR="00B57646" w:rsidRDefault="00B57646" w:rsidP="00B57646">
      <w:pPr>
        <w:spacing w:before="240" w:after="240" w:line="480" w:lineRule="auto"/>
      </w:pPr>
      <w:r>
        <w:t xml:space="preserve"> The web services UML flow will operate as below. Requests are sent and routed according to the correct provider for the service.</w:t>
      </w:r>
    </w:p>
    <w:p w14:paraId="0D7E9C48" w14:textId="77777777" w:rsidR="00B57646" w:rsidRDefault="00B57646" w:rsidP="00B57646">
      <w:pPr>
        <w:spacing w:before="240" w:after="240" w:line="480" w:lineRule="auto"/>
        <w:jc w:val="center"/>
      </w:pPr>
      <w:r>
        <w:t xml:space="preserve"> </w:t>
      </w:r>
      <w:r>
        <w:rPr>
          <w:noProof/>
        </w:rPr>
        <w:drawing>
          <wp:inline distT="114300" distB="114300" distL="114300" distR="114300" wp14:anchorId="512680DD" wp14:editId="4D2A72A7">
            <wp:extent cx="5943600" cy="37973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943600" cy="3797300"/>
                    </a:xfrm>
                    <a:prstGeom prst="rect">
                      <a:avLst/>
                    </a:prstGeom>
                    <a:ln/>
                  </pic:spPr>
                </pic:pic>
              </a:graphicData>
            </a:graphic>
          </wp:inline>
        </w:drawing>
      </w:r>
    </w:p>
    <w:p w14:paraId="4D3E2B6E" w14:textId="77777777" w:rsidR="00B57646" w:rsidRDefault="00B57646" w:rsidP="00B57646">
      <w:pPr>
        <w:pStyle w:val="Heading4"/>
      </w:pPr>
      <w:bookmarkStart w:id="32" w:name="_Toc27044536"/>
      <w:r>
        <w:lastRenderedPageBreak/>
        <w:t>Database Interface (Tier 3)</w:t>
      </w:r>
      <w:bookmarkEnd w:id="32"/>
    </w:p>
    <w:p w14:paraId="6514FA6B" w14:textId="77777777" w:rsidR="00B57646" w:rsidRDefault="00B57646" w:rsidP="00B57646">
      <w:pPr>
        <w:spacing w:before="240" w:after="240" w:line="480" w:lineRule="auto"/>
      </w:pPr>
      <w:r>
        <w:t>All database functions will be handled by Microsoft SQL Server. The server exposes views, and stored procedures to the client applications and maintains data integrity.</w:t>
      </w:r>
    </w:p>
    <w:p w14:paraId="209820A2" w14:textId="4B98F946" w:rsidR="00B57646" w:rsidRDefault="00B57646" w:rsidP="00B57646">
      <w:pPr>
        <w:spacing w:before="240" w:after="240" w:line="480" w:lineRule="auto"/>
      </w:pPr>
      <w:r>
        <w:t xml:space="preserve">The database will be organized according to </w:t>
      </w:r>
      <w:r w:rsidR="000954B1">
        <w:t xml:space="preserve">the </w:t>
      </w:r>
      <w:r>
        <w:t>Crow’s Chart</w:t>
      </w:r>
      <w:r w:rsidR="000954B1">
        <w:t xml:space="preserve"> below</w:t>
      </w:r>
      <w:r>
        <w:t xml:space="preserve">. </w:t>
      </w:r>
    </w:p>
    <w:p w14:paraId="0728AAD1" w14:textId="77777777" w:rsidR="00B57646" w:rsidRDefault="00B57646" w:rsidP="00B57646">
      <w:pPr>
        <w:spacing w:line="480" w:lineRule="auto"/>
      </w:pPr>
      <w:r>
        <w:rPr>
          <w:noProof/>
          <w:sz w:val="28"/>
          <w:szCs w:val="28"/>
          <w:u w:val="single"/>
        </w:rPr>
        <w:drawing>
          <wp:inline distT="114300" distB="114300" distL="114300" distR="114300" wp14:anchorId="707D5EBC" wp14:editId="14A84BFC">
            <wp:extent cx="5943600" cy="60325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6032500"/>
                    </a:xfrm>
                    <a:prstGeom prst="rect">
                      <a:avLst/>
                    </a:prstGeom>
                    <a:ln/>
                  </pic:spPr>
                </pic:pic>
              </a:graphicData>
            </a:graphic>
          </wp:inline>
        </w:drawing>
      </w:r>
    </w:p>
    <w:p w14:paraId="40420430" w14:textId="6BD3BA99" w:rsidR="005B347D" w:rsidRPr="005B347D" w:rsidRDefault="00B57646" w:rsidP="000954B1">
      <w:pPr>
        <w:spacing w:before="240" w:after="240" w:line="480" w:lineRule="auto"/>
      </w:pPr>
      <w:r>
        <w:lastRenderedPageBreak/>
        <w:t xml:space="preserve"> </w:t>
      </w:r>
      <w:bookmarkStart w:id="33" w:name="_Toc27044537"/>
      <w:r w:rsidR="005B347D">
        <w:t>MCU Wi-Fi Hardware (tier 4)</w:t>
      </w:r>
      <w:bookmarkEnd w:id="33"/>
    </w:p>
    <w:p w14:paraId="3FA77C6E" w14:textId="77777777" w:rsidR="005B347D" w:rsidRPr="00DA24DF" w:rsidRDefault="005B347D" w:rsidP="005B347D">
      <w:r>
        <w:rPr>
          <w:noProof/>
        </w:rPr>
        <w:drawing>
          <wp:inline distT="114300" distB="114300" distL="114300" distR="114300" wp14:anchorId="1777B56D" wp14:editId="6677D6E2">
            <wp:extent cx="5943600" cy="28194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943600" cy="2819400"/>
                    </a:xfrm>
                    <a:prstGeom prst="rect">
                      <a:avLst/>
                    </a:prstGeom>
                    <a:ln/>
                  </pic:spPr>
                </pic:pic>
              </a:graphicData>
            </a:graphic>
          </wp:inline>
        </w:drawing>
      </w:r>
    </w:p>
    <w:p w14:paraId="175D5D62" w14:textId="77777777" w:rsidR="005B347D" w:rsidRDefault="005B347D" w:rsidP="005B347D">
      <w:pPr>
        <w:spacing w:before="240" w:after="240" w:line="480" w:lineRule="auto"/>
      </w:pPr>
      <w:r>
        <w:t xml:space="preserve">The high-level diagram above shows the relationship between the Wi-Fi module to the PIC32MZ2048EFG144 MCU and the Wi-Fi module to the Software solution. The Wireless Access Point will be interfaced with a WLAN router that will handle DNS, DHCP and TCP/IP connections. From the Access Point we then connect the project to a Web Server. A laptop will be used to handle end user communications from the web-based user interface. Thus, completing project wireless functionality. </w:t>
      </w:r>
      <w:r>
        <w:br/>
      </w:r>
      <w:r>
        <w:rPr>
          <w:noProof/>
        </w:rPr>
        <w:drawing>
          <wp:inline distT="114300" distB="114300" distL="114300" distR="114300" wp14:anchorId="1E7B9676" wp14:editId="0647F819">
            <wp:extent cx="5401866" cy="1662113"/>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401866" cy="1662113"/>
                    </a:xfrm>
                    <a:prstGeom prst="rect">
                      <a:avLst/>
                    </a:prstGeom>
                    <a:ln/>
                  </pic:spPr>
                </pic:pic>
              </a:graphicData>
            </a:graphic>
          </wp:inline>
        </w:drawing>
      </w:r>
    </w:p>
    <w:p w14:paraId="73D42EC6" w14:textId="77777777" w:rsidR="005B347D" w:rsidRDefault="005B347D" w:rsidP="005B347D">
      <w:pPr>
        <w:spacing w:before="240" w:after="240" w:line="480" w:lineRule="auto"/>
      </w:pPr>
      <w:r>
        <w:t>Interfacing with the PIC32 will be done via SPI using the PIC32 SPI module. This can be seen in the image below.</w:t>
      </w:r>
    </w:p>
    <w:p w14:paraId="2E134848" w14:textId="77777777" w:rsidR="005B347D" w:rsidRDefault="005B347D" w:rsidP="005B347D">
      <w:pPr>
        <w:spacing w:before="240" w:after="240" w:line="480" w:lineRule="auto"/>
        <w:jc w:val="center"/>
      </w:pPr>
      <w:r>
        <w:lastRenderedPageBreak/>
        <w:t xml:space="preserve"> </w:t>
      </w:r>
      <w:r>
        <w:rPr>
          <w:noProof/>
        </w:rPr>
        <w:drawing>
          <wp:inline distT="114300" distB="114300" distL="114300" distR="114300" wp14:anchorId="120598A6" wp14:editId="7BBDC94E">
            <wp:extent cx="3937857" cy="228075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3937857" cy="2280750"/>
                    </a:xfrm>
                    <a:prstGeom prst="rect">
                      <a:avLst/>
                    </a:prstGeom>
                    <a:ln/>
                  </pic:spPr>
                </pic:pic>
              </a:graphicData>
            </a:graphic>
          </wp:inline>
        </w:drawing>
      </w:r>
    </w:p>
    <w:p w14:paraId="16FEBF09" w14:textId="77777777" w:rsidR="005B347D" w:rsidRDefault="005B347D" w:rsidP="005B347D">
      <w:pPr>
        <w:spacing w:before="240" w:after="240" w:line="480" w:lineRule="auto"/>
      </w:pPr>
    </w:p>
    <w:p w14:paraId="45F37417" w14:textId="6F772BD1" w:rsidR="005B347D" w:rsidRDefault="005B347D" w:rsidP="005B347D">
      <w:pPr>
        <w:spacing w:before="240" w:after="240" w:line="480" w:lineRule="auto"/>
      </w:pPr>
      <w:r>
        <w:t xml:space="preserve">Given a PBCLK of 84Mhz, a SCK of 21 </w:t>
      </w:r>
      <w:r w:rsidR="008066E5">
        <w:t>MHz</w:t>
      </w:r>
      <w:r>
        <w:t xml:space="preserve"> can be achieved by setting the SPI1BRG to 3. This will give a setup time of </w:t>
      </w:r>
      <w:proofErr w:type="spellStart"/>
      <w:r>
        <w:t>Tsck</w:t>
      </w:r>
      <w:proofErr w:type="spellEnd"/>
      <w:r>
        <w:t xml:space="preserve">/2 - 15 = 23.8 - 15 </w:t>
      </w:r>
      <w:r w:rsidR="008066E5">
        <w:t>= 8</w:t>
      </w:r>
      <w:r>
        <w:t xml:space="preserve">.8ns which meets the WINC1500’s minimum setup time of 1ns. Likewise, the hold time will be </w:t>
      </w:r>
      <w:proofErr w:type="spellStart"/>
      <w:r>
        <w:t>Tsck</w:t>
      </w:r>
      <w:proofErr w:type="spellEnd"/>
      <w:r>
        <w:t>/2 + 15 = 23.8 + 15 = 38.8ns which meets the WINC1500’s specification of 5ns minimum.</w:t>
      </w:r>
    </w:p>
    <w:p w14:paraId="27B97C8F" w14:textId="77777777" w:rsidR="005B347D" w:rsidRDefault="005B347D" w:rsidP="005B347D">
      <w:pPr>
        <w:spacing w:line="480" w:lineRule="auto"/>
      </w:pPr>
    </w:p>
    <w:p w14:paraId="11EC4A80" w14:textId="77777777" w:rsidR="005B347D" w:rsidRDefault="005B347D" w:rsidP="005B347D">
      <w:pPr>
        <w:spacing w:line="480" w:lineRule="auto"/>
      </w:pPr>
      <w:r>
        <w:t xml:space="preserve">Interrupt services will be written to handle sending and receiving data to the SPI1 module. It will send instructions and data, back and forth between the PIC32 and the web interface. These commands will be sent as an 8-bit opt-code, giving us access to 256 individual commands. </w:t>
      </w:r>
    </w:p>
    <w:p w14:paraId="30F2CE18" w14:textId="77777777" w:rsidR="005B347D" w:rsidRDefault="005B347D" w:rsidP="005B347D">
      <w:pPr>
        <w:spacing w:line="480" w:lineRule="auto"/>
      </w:pPr>
    </w:p>
    <w:p w14:paraId="6DD92E08" w14:textId="22F20D60" w:rsidR="005B347D" w:rsidRDefault="005B347D" w:rsidP="005B347D">
      <w:pPr>
        <w:spacing w:line="480" w:lineRule="auto"/>
      </w:pPr>
      <w:r>
        <w:t xml:space="preserve">Communication will be sent one character at a time, starting with an opt-code indicating what the following data contains. Below are some examples of opt-codes that will be used, as well as their length and order of data. Given an 8-bit opt-code, this allows us a maximum of 256 possible commands, which is </w:t>
      </w:r>
      <w:r w:rsidR="008066E5">
        <w:t>enough</w:t>
      </w:r>
      <w:r>
        <w:t xml:space="preserve"> for our purposes.</w:t>
      </w:r>
    </w:p>
    <w:p w14:paraId="3FC7D567" w14:textId="77777777" w:rsidR="005B347D" w:rsidRDefault="005B347D" w:rsidP="005B347D">
      <w:pPr>
        <w:spacing w:line="480" w:lineRule="auto"/>
        <w:jc w:val="center"/>
      </w:pPr>
    </w:p>
    <w:p w14:paraId="7052AADB" w14:textId="77777777" w:rsidR="005B347D" w:rsidRDefault="005B347D" w:rsidP="005B347D">
      <w:pPr>
        <w:spacing w:line="480" w:lineRule="auto"/>
        <w:jc w:val="center"/>
      </w:pPr>
    </w:p>
    <w:tbl>
      <w:tblPr>
        <w:tblW w:w="7515" w:type="dxa"/>
        <w:tblInd w:w="685" w:type="dxa"/>
        <w:tblBorders>
          <w:top w:val="nil"/>
          <w:left w:val="nil"/>
          <w:bottom w:val="nil"/>
          <w:right w:val="nil"/>
          <w:insideH w:val="nil"/>
          <w:insideV w:val="nil"/>
        </w:tblBorders>
        <w:tblLayout w:type="fixed"/>
        <w:tblLook w:val="0600" w:firstRow="0" w:lastRow="0" w:firstColumn="0" w:lastColumn="0" w:noHBand="1" w:noVBand="1"/>
      </w:tblPr>
      <w:tblGrid>
        <w:gridCol w:w="2325"/>
        <w:gridCol w:w="1425"/>
        <w:gridCol w:w="885"/>
        <w:gridCol w:w="2880"/>
      </w:tblGrid>
      <w:tr w:rsidR="005B347D" w14:paraId="5392C3C3" w14:textId="77777777" w:rsidTr="008066E5">
        <w:trPr>
          <w:trHeight w:val="300"/>
        </w:trPr>
        <w:tc>
          <w:tcPr>
            <w:tcW w:w="232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71769D" w14:textId="77777777" w:rsidR="005B347D" w:rsidRDefault="005B347D" w:rsidP="008066E5">
            <w:pPr>
              <w:widowControl w:val="0"/>
              <w:spacing w:line="480" w:lineRule="auto"/>
              <w:rPr>
                <w:sz w:val="20"/>
                <w:szCs w:val="20"/>
              </w:rPr>
            </w:pPr>
            <w:r>
              <w:rPr>
                <w:sz w:val="20"/>
                <w:szCs w:val="20"/>
              </w:rPr>
              <w:t>Command</w:t>
            </w:r>
          </w:p>
        </w:tc>
        <w:tc>
          <w:tcPr>
            <w:tcW w:w="142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1E043F8" w14:textId="77777777" w:rsidR="005B347D" w:rsidRDefault="005B347D" w:rsidP="008066E5">
            <w:pPr>
              <w:widowControl w:val="0"/>
              <w:spacing w:line="480" w:lineRule="auto"/>
              <w:jc w:val="center"/>
              <w:rPr>
                <w:sz w:val="20"/>
                <w:szCs w:val="20"/>
              </w:rPr>
            </w:pPr>
            <w:r>
              <w:rPr>
                <w:sz w:val="20"/>
                <w:szCs w:val="20"/>
              </w:rPr>
              <w:t>OPTCODE</w:t>
            </w:r>
          </w:p>
        </w:tc>
        <w:tc>
          <w:tcPr>
            <w:tcW w:w="88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39C6041" w14:textId="77777777" w:rsidR="005B347D" w:rsidRDefault="005B347D" w:rsidP="008066E5">
            <w:pPr>
              <w:widowControl w:val="0"/>
              <w:spacing w:line="480" w:lineRule="auto"/>
              <w:jc w:val="center"/>
              <w:rPr>
                <w:sz w:val="20"/>
                <w:szCs w:val="20"/>
              </w:rPr>
            </w:pPr>
            <w:r>
              <w:rPr>
                <w:sz w:val="20"/>
                <w:szCs w:val="20"/>
              </w:rPr>
              <w:t>Length</w:t>
            </w:r>
          </w:p>
        </w:tc>
        <w:tc>
          <w:tcPr>
            <w:tcW w:w="28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1256B50" w14:textId="77777777" w:rsidR="005B347D" w:rsidRDefault="005B347D" w:rsidP="008066E5">
            <w:pPr>
              <w:widowControl w:val="0"/>
              <w:spacing w:line="480" w:lineRule="auto"/>
              <w:rPr>
                <w:sz w:val="20"/>
                <w:szCs w:val="20"/>
              </w:rPr>
            </w:pPr>
            <w:r>
              <w:rPr>
                <w:sz w:val="20"/>
                <w:szCs w:val="20"/>
              </w:rPr>
              <w:t>Sequence</w:t>
            </w:r>
          </w:p>
        </w:tc>
      </w:tr>
      <w:tr w:rsidR="005B347D" w14:paraId="15AC598E" w14:textId="77777777" w:rsidTr="008066E5">
        <w:trPr>
          <w:trHeight w:val="300"/>
        </w:trPr>
        <w:tc>
          <w:tcPr>
            <w:tcW w:w="232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406CF8AA" w14:textId="77777777" w:rsidR="005B347D" w:rsidRDefault="005B347D" w:rsidP="008066E5">
            <w:pPr>
              <w:widowControl w:val="0"/>
              <w:spacing w:line="480" w:lineRule="auto"/>
              <w:rPr>
                <w:sz w:val="20"/>
                <w:szCs w:val="20"/>
              </w:rPr>
            </w:pPr>
            <w:r>
              <w:rPr>
                <w:sz w:val="20"/>
                <w:szCs w:val="20"/>
              </w:rPr>
              <w:t>Blinds up</w:t>
            </w:r>
          </w:p>
        </w:tc>
        <w:tc>
          <w:tcPr>
            <w:tcW w:w="142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F8C7005" w14:textId="77777777" w:rsidR="005B347D" w:rsidRDefault="005B347D" w:rsidP="008066E5">
            <w:pPr>
              <w:widowControl w:val="0"/>
              <w:spacing w:line="480" w:lineRule="auto"/>
              <w:jc w:val="center"/>
              <w:rPr>
                <w:sz w:val="20"/>
                <w:szCs w:val="20"/>
              </w:rPr>
            </w:pPr>
            <w:r>
              <w:rPr>
                <w:sz w:val="20"/>
                <w:szCs w:val="20"/>
              </w:rPr>
              <w:t>0b0000.0000</w:t>
            </w:r>
          </w:p>
        </w:tc>
        <w:tc>
          <w:tcPr>
            <w:tcW w:w="88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9B236A0" w14:textId="77777777" w:rsidR="005B347D" w:rsidRDefault="005B347D" w:rsidP="008066E5">
            <w:pPr>
              <w:widowControl w:val="0"/>
              <w:spacing w:line="480" w:lineRule="auto"/>
              <w:jc w:val="center"/>
              <w:rPr>
                <w:sz w:val="20"/>
                <w:szCs w:val="20"/>
              </w:rPr>
            </w:pPr>
            <w:r>
              <w:rPr>
                <w:sz w:val="20"/>
                <w:szCs w:val="20"/>
              </w:rPr>
              <w:t>1</w:t>
            </w:r>
          </w:p>
        </w:tc>
        <w:tc>
          <w:tcPr>
            <w:tcW w:w="28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4E6648E" w14:textId="77777777" w:rsidR="005B347D" w:rsidRDefault="005B347D" w:rsidP="008066E5">
            <w:pPr>
              <w:widowControl w:val="0"/>
              <w:spacing w:line="480" w:lineRule="auto"/>
              <w:rPr>
                <w:sz w:val="20"/>
                <w:szCs w:val="20"/>
              </w:rPr>
            </w:pPr>
            <w:proofErr w:type="spellStart"/>
            <w:r>
              <w:rPr>
                <w:sz w:val="20"/>
                <w:szCs w:val="20"/>
              </w:rPr>
              <w:t>cmd</w:t>
            </w:r>
            <w:proofErr w:type="spellEnd"/>
          </w:p>
        </w:tc>
      </w:tr>
      <w:tr w:rsidR="005B347D" w14:paraId="5CBD7DB8" w14:textId="77777777" w:rsidTr="008066E5">
        <w:trPr>
          <w:trHeight w:val="300"/>
        </w:trPr>
        <w:tc>
          <w:tcPr>
            <w:tcW w:w="232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0FF45862" w14:textId="77777777" w:rsidR="005B347D" w:rsidRDefault="005B347D" w:rsidP="008066E5">
            <w:pPr>
              <w:widowControl w:val="0"/>
              <w:spacing w:line="480" w:lineRule="auto"/>
              <w:rPr>
                <w:sz w:val="20"/>
                <w:szCs w:val="20"/>
              </w:rPr>
            </w:pPr>
            <w:r>
              <w:rPr>
                <w:sz w:val="20"/>
                <w:szCs w:val="20"/>
              </w:rPr>
              <w:t>Blinds down</w:t>
            </w:r>
          </w:p>
        </w:tc>
        <w:tc>
          <w:tcPr>
            <w:tcW w:w="142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EF5921" w14:textId="77777777" w:rsidR="005B347D" w:rsidRDefault="005B347D" w:rsidP="008066E5">
            <w:pPr>
              <w:widowControl w:val="0"/>
              <w:spacing w:line="480" w:lineRule="auto"/>
              <w:jc w:val="center"/>
              <w:rPr>
                <w:sz w:val="20"/>
                <w:szCs w:val="20"/>
              </w:rPr>
            </w:pPr>
            <w:r>
              <w:rPr>
                <w:sz w:val="20"/>
                <w:szCs w:val="20"/>
              </w:rPr>
              <w:t>0b0000.0001</w:t>
            </w:r>
          </w:p>
        </w:tc>
        <w:tc>
          <w:tcPr>
            <w:tcW w:w="88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83B234D" w14:textId="77777777" w:rsidR="005B347D" w:rsidRDefault="005B347D" w:rsidP="008066E5">
            <w:pPr>
              <w:widowControl w:val="0"/>
              <w:spacing w:line="480" w:lineRule="auto"/>
              <w:jc w:val="center"/>
              <w:rPr>
                <w:sz w:val="20"/>
                <w:szCs w:val="20"/>
              </w:rPr>
            </w:pPr>
            <w:r>
              <w:rPr>
                <w:sz w:val="20"/>
                <w:szCs w:val="20"/>
              </w:rPr>
              <w:t>1</w:t>
            </w:r>
          </w:p>
        </w:tc>
        <w:tc>
          <w:tcPr>
            <w:tcW w:w="28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FC6126C" w14:textId="77777777" w:rsidR="005B347D" w:rsidRDefault="005B347D" w:rsidP="008066E5">
            <w:pPr>
              <w:widowControl w:val="0"/>
              <w:spacing w:line="480" w:lineRule="auto"/>
              <w:rPr>
                <w:sz w:val="20"/>
                <w:szCs w:val="20"/>
              </w:rPr>
            </w:pPr>
            <w:proofErr w:type="spellStart"/>
            <w:r>
              <w:rPr>
                <w:sz w:val="20"/>
                <w:szCs w:val="20"/>
              </w:rPr>
              <w:t>cmd</w:t>
            </w:r>
            <w:proofErr w:type="spellEnd"/>
          </w:p>
        </w:tc>
      </w:tr>
      <w:tr w:rsidR="005B347D" w14:paraId="20F37522" w14:textId="77777777" w:rsidTr="008066E5">
        <w:trPr>
          <w:trHeight w:val="300"/>
        </w:trPr>
        <w:tc>
          <w:tcPr>
            <w:tcW w:w="232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6C8CD66E" w14:textId="77777777" w:rsidR="005B347D" w:rsidRDefault="005B347D" w:rsidP="008066E5">
            <w:pPr>
              <w:widowControl w:val="0"/>
              <w:spacing w:line="480" w:lineRule="auto"/>
              <w:rPr>
                <w:sz w:val="20"/>
                <w:szCs w:val="20"/>
              </w:rPr>
            </w:pPr>
            <w:r>
              <w:rPr>
                <w:sz w:val="20"/>
                <w:szCs w:val="20"/>
              </w:rPr>
              <w:t>Open blinds</w:t>
            </w:r>
          </w:p>
        </w:tc>
        <w:tc>
          <w:tcPr>
            <w:tcW w:w="142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20B2AF3" w14:textId="77777777" w:rsidR="005B347D" w:rsidRDefault="005B347D" w:rsidP="008066E5">
            <w:pPr>
              <w:widowControl w:val="0"/>
              <w:spacing w:line="480" w:lineRule="auto"/>
              <w:jc w:val="center"/>
              <w:rPr>
                <w:sz w:val="20"/>
                <w:szCs w:val="20"/>
              </w:rPr>
            </w:pPr>
            <w:r>
              <w:rPr>
                <w:sz w:val="20"/>
                <w:szCs w:val="20"/>
              </w:rPr>
              <w:t>0b0000.0010</w:t>
            </w:r>
          </w:p>
        </w:tc>
        <w:tc>
          <w:tcPr>
            <w:tcW w:w="88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17BA92F" w14:textId="77777777" w:rsidR="005B347D" w:rsidRDefault="005B347D" w:rsidP="008066E5">
            <w:pPr>
              <w:widowControl w:val="0"/>
              <w:spacing w:line="480" w:lineRule="auto"/>
              <w:jc w:val="center"/>
              <w:rPr>
                <w:sz w:val="20"/>
                <w:szCs w:val="20"/>
              </w:rPr>
            </w:pPr>
            <w:r>
              <w:rPr>
                <w:sz w:val="20"/>
                <w:szCs w:val="20"/>
              </w:rPr>
              <w:t>1</w:t>
            </w:r>
          </w:p>
        </w:tc>
        <w:tc>
          <w:tcPr>
            <w:tcW w:w="28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016421E" w14:textId="77777777" w:rsidR="005B347D" w:rsidRDefault="005B347D" w:rsidP="008066E5">
            <w:pPr>
              <w:widowControl w:val="0"/>
              <w:spacing w:line="480" w:lineRule="auto"/>
              <w:rPr>
                <w:sz w:val="20"/>
                <w:szCs w:val="20"/>
              </w:rPr>
            </w:pPr>
            <w:proofErr w:type="spellStart"/>
            <w:r>
              <w:rPr>
                <w:sz w:val="20"/>
                <w:szCs w:val="20"/>
              </w:rPr>
              <w:t>cmd</w:t>
            </w:r>
            <w:proofErr w:type="spellEnd"/>
          </w:p>
        </w:tc>
      </w:tr>
      <w:tr w:rsidR="005B347D" w14:paraId="2576DEA5" w14:textId="77777777" w:rsidTr="008066E5">
        <w:trPr>
          <w:trHeight w:val="300"/>
        </w:trPr>
        <w:tc>
          <w:tcPr>
            <w:tcW w:w="232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36E1531F" w14:textId="77777777" w:rsidR="005B347D" w:rsidRDefault="005B347D" w:rsidP="008066E5">
            <w:pPr>
              <w:widowControl w:val="0"/>
              <w:spacing w:line="480" w:lineRule="auto"/>
              <w:rPr>
                <w:sz w:val="20"/>
                <w:szCs w:val="20"/>
              </w:rPr>
            </w:pPr>
            <w:r>
              <w:rPr>
                <w:sz w:val="20"/>
                <w:szCs w:val="20"/>
              </w:rPr>
              <w:t>Close Blinds</w:t>
            </w:r>
          </w:p>
        </w:tc>
        <w:tc>
          <w:tcPr>
            <w:tcW w:w="142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D3EA7D2" w14:textId="77777777" w:rsidR="005B347D" w:rsidRDefault="005B347D" w:rsidP="008066E5">
            <w:pPr>
              <w:widowControl w:val="0"/>
              <w:spacing w:line="480" w:lineRule="auto"/>
              <w:jc w:val="center"/>
              <w:rPr>
                <w:sz w:val="20"/>
                <w:szCs w:val="20"/>
              </w:rPr>
            </w:pPr>
            <w:r>
              <w:rPr>
                <w:sz w:val="20"/>
                <w:szCs w:val="20"/>
              </w:rPr>
              <w:t>0b0000.0011</w:t>
            </w:r>
          </w:p>
        </w:tc>
        <w:tc>
          <w:tcPr>
            <w:tcW w:w="88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7B92224" w14:textId="77777777" w:rsidR="005B347D" w:rsidRDefault="005B347D" w:rsidP="008066E5">
            <w:pPr>
              <w:widowControl w:val="0"/>
              <w:spacing w:line="480" w:lineRule="auto"/>
              <w:jc w:val="center"/>
              <w:rPr>
                <w:sz w:val="20"/>
                <w:szCs w:val="20"/>
              </w:rPr>
            </w:pPr>
            <w:r>
              <w:rPr>
                <w:sz w:val="20"/>
                <w:szCs w:val="20"/>
              </w:rPr>
              <w:t>1</w:t>
            </w:r>
          </w:p>
        </w:tc>
        <w:tc>
          <w:tcPr>
            <w:tcW w:w="28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45FACD9" w14:textId="77777777" w:rsidR="005B347D" w:rsidRDefault="005B347D" w:rsidP="008066E5">
            <w:pPr>
              <w:widowControl w:val="0"/>
              <w:spacing w:line="480" w:lineRule="auto"/>
              <w:rPr>
                <w:sz w:val="20"/>
                <w:szCs w:val="20"/>
              </w:rPr>
            </w:pPr>
            <w:proofErr w:type="spellStart"/>
            <w:r>
              <w:rPr>
                <w:sz w:val="20"/>
                <w:szCs w:val="20"/>
              </w:rPr>
              <w:t>cmd</w:t>
            </w:r>
            <w:proofErr w:type="spellEnd"/>
          </w:p>
        </w:tc>
      </w:tr>
      <w:tr w:rsidR="005B347D" w14:paraId="1F0E9048" w14:textId="77777777" w:rsidTr="008066E5">
        <w:trPr>
          <w:trHeight w:val="300"/>
        </w:trPr>
        <w:tc>
          <w:tcPr>
            <w:tcW w:w="232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5C48234D" w14:textId="77777777" w:rsidR="005B347D" w:rsidRDefault="005B347D" w:rsidP="008066E5">
            <w:pPr>
              <w:widowControl w:val="0"/>
              <w:spacing w:line="480" w:lineRule="auto"/>
              <w:rPr>
                <w:sz w:val="20"/>
                <w:szCs w:val="20"/>
              </w:rPr>
            </w:pPr>
            <w:r>
              <w:rPr>
                <w:sz w:val="20"/>
                <w:szCs w:val="20"/>
              </w:rPr>
              <w:t>Set auto-shut temp level</w:t>
            </w:r>
          </w:p>
        </w:tc>
        <w:tc>
          <w:tcPr>
            <w:tcW w:w="142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67F2620" w14:textId="77777777" w:rsidR="005B347D" w:rsidRDefault="005B347D" w:rsidP="008066E5">
            <w:pPr>
              <w:widowControl w:val="0"/>
              <w:spacing w:line="480" w:lineRule="auto"/>
              <w:jc w:val="center"/>
              <w:rPr>
                <w:sz w:val="20"/>
                <w:szCs w:val="20"/>
              </w:rPr>
            </w:pPr>
            <w:r>
              <w:rPr>
                <w:sz w:val="20"/>
                <w:szCs w:val="20"/>
              </w:rPr>
              <w:t>0b0000.0100</w:t>
            </w:r>
          </w:p>
        </w:tc>
        <w:tc>
          <w:tcPr>
            <w:tcW w:w="88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6E67BB4" w14:textId="77777777" w:rsidR="005B347D" w:rsidRDefault="005B347D" w:rsidP="008066E5">
            <w:pPr>
              <w:widowControl w:val="0"/>
              <w:spacing w:line="480" w:lineRule="auto"/>
              <w:jc w:val="center"/>
              <w:rPr>
                <w:sz w:val="20"/>
                <w:szCs w:val="20"/>
              </w:rPr>
            </w:pPr>
            <w:r>
              <w:rPr>
                <w:sz w:val="20"/>
                <w:szCs w:val="20"/>
              </w:rPr>
              <w:t>2</w:t>
            </w:r>
          </w:p>
        </w:tc>
        <w:tc>
          <w:tcPr>
            <w:tcW w:w="28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3249FAD" w14:textId="77777777" w:rsidR="005B347D" w:rsidRDefault="005B347D" w:rsidP="008066E5">
            <w:pPr>
              <w:widowControl w:val="0"/>
              <w:spacing w:line="480" w:lineRule="auto"/>
              <w:rPr>
                <w:sz w:val="20"/>
                <w:szCs w:val="20"/>
              </w:rPr>
            </w:pPr>
            <w:proofErr w:type="spellStart"/>
            <w:r>
              <w:rPr>
                <w:sz w:val="20"/>
                <w:szCs w:val="20"/>
              </w:rPr>
              <w:t>cmd</w:t>
            </w:r>
            <w:proofErr w:type="spellEnd"/>
            <w:r>
              <w:rPr>
                <w:sz w:val="20"/>
                <w:szCs w:val="20"/>
              </w:rPr>
              <w:t xml:space="preserve">, </w:t>
            </w:r>
            <w:proofErr w:type="spellStart"/>
            <w:r>
              <w:rPr>
                <w:sz w:val="20"/>
                <w:szCs w:val="20"/>
              </w:rPr>
              <w:t>new_temp</w:t>
            </w:r>
            <w:proofErr w:type="spellEnd"/>
          </w:p>
        </w:tc>
      </w:tr>
      <w:tr w:rsidR="005B347D" w14:paraId="73B5ACB5" w14:textId="77777777" w:rsidTr="008066E5">
        <w:trPr>
          <w:trHeight w:val="300"/>
        </w:trPr>
        <w:tc>
          <w:tcPr>
            <w:tcW w:w="232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0CC1EB3B" w14:textId="77777777" w:rsidR="005B347D" w:rsidRDefault="005B347D" w:rsidP="008066E5">
            <w:pPr>
              <w:widowControl w:val="0"/>
              <w:spacing w:line="480" w:lineRule="auto"/>
              <w:rPr>
                <w:sz w:val="20"/>
                <w:szCs w:val="20"/>
              </w:rPr>
            </w:pPr>
            <w:r>
              <w:rPr>
                <w:sz w:val="20"/>
                <w:szCs w:val="20"/>
              </w:rPr>
              <w:t>Log Sensor Data</w:t>
            </w:r>
          </w:p>
        </w:tc>
        <w:tc>
          <w:tcPr>
            <w:tcW w:w="142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669FE72" w14:textId="77777777" w:rsidR="005B347D" w:rsidRDefault="005B347D" w:rsidP="008066E5">
            <w:pPr>
              <w:widowControl w:val="0"/>
              <w:spacing w:line="480" w:lineRule="auto"/>
              <w:jc w:val="center"/>
              <w:rPr>
                <w:sz w:val="20"/>
                <w:szCs w:val="20"/>
              </w:rPr>
            </w:pPr>
            <w:r>
              <w:rPr>
                <w:sz w:val="20"/>
                <w:szCs w:val="20"/>
              </w:rPr>
              <w:t>0b0000.0101</w:t>
            </w:r>
          </w:p>
        </w:tc>
        <w:tc>
          <w:tcPr>
            <w:tcW w:w="88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52FDE2" w14:textId="77777777" w:rsidR="005B347D" w:rsidRDefault="005B347D" w:rsidP="008066E5">
            <w:pPr>
              <w:widowControl w:val="0"/>
              <w:spacing w:line="480" w:lineRule="auto"/>
              <w:jc w:val="center"/>
              <w:rPr>
                <w:sz w:val="20"/>
                <w:szCs w:val="20"/>
              </w:rPr>
            </w:pPr>
            <w:r>
              <w:rPr>
                <w:sz w:val="20"/>
                <w:szCs w:val="20"/>
              </w:rPr>
              <w:t>4</w:t>
            </w:r>
          </w:p>
        </w:tc>
        <w:tc>
          <w:tcPr>
            <w:tcW w:w="28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9E28FDC" w14:textId="77777777" w:rsidR="005B347D" w:rsidRDefault="005B347D" w:rsidP="008066E5">
            <w:pPr>
              <w:widowControl w:val="0"/>
              <w:spacing w:line="480" w:lineRule="auto"/>
              <w:rPr>
                <w:sz w:val="20"/>
                <w:szCs w:val="20"/>
              </w:rPr>
            </w:pPr>
            <w:proofErr w:type="spellStart"/>
            <w:r>
              <w:rPr>
                <w:sz w:val="20"/>
                <w:szCs w:val="20"/>
              </w:rPr>
              <w:t>cmd</w:t>
            </w:r>
            <w:proofErr w:type="spellEnd"/>
            <w:r>
              <w:rPr>
                <w:sz w:val="20"/>
                <w:szCs w:val="20"/>
              </w:rPr>
              <w:t xml:space="preserve">, temp, </w:t>
            </w:r>
            <w:proofErr w:type="spellStart"/>
            <w:r>
              <w:rPr>
                <w:sz w:val="20"/>
                <w:szCs w:val="20"/>
              </w:rPr>
              <w:t>prox</w:t>
            </w:r>
            <w:proofErr w:type="spellEnd"/>
            <w:r>
              <w:rPr>
                <w:sz w:val="20"/>
                <w:szCs w:val="20"/>
              </w:rPr>
              <w:t>, gas</w:t>
            </w:r>
          </w:p>
        </w:tc>
      </w:tr>
      <w:tr w:rsidR="005B347D" w14:paraId="73BEBCC4" w14:textId="77777777" w:rsidTr="008066E5">
        <w:trPr>
          <w:trHeight w:val="300"/>
        </w:trPr>
        <w:tc>
          <w:tcPr>
            <w:tcW w:w="2325"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1BAF8807" w14:textId="77777777" w:rsidR="005B347D" w:rsidRDefault="005B347D" w:rsidP="008066E5">
            <w:pPr>
              <w:widowControl w:val="0"/>
              <w:spacing w:line="480" w:lineRule="auto"/>
              <w:rPr>
                <w:sz w:val="20"/>
                <w:szCs w:val="20"/>
              </w:rPr>
            </w:pPr>
            <w:r>
              <w:rPr>
                <w:sz w:val="20"/>
                <w:szCs w:val="20"/>
              </w:rPr>
              <w:t>Send images</w:t>
            </w:r>
          </w:p>
        </w:tc>
        <w:tc>
          <w:tcPr>
            <w:tcW w:w="142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8023A27" w14:textId="77777777" w:rsidR="005B347D" w:rsidRDefault="005B347D" w:rsidP="008066E5">
            <w:pPr>
              <w:widowControl w:val="0"/>
              <w:spacing w:line="480" w:lineRule="auto"/>
              <w:jc w:val="center"/>
              <w:rPr>
                <w:sz w:val="20"/>
                <w:szCs w:val="20"/>
              </w:rPr>
            </w:pPr>
            <w:r>
              <w:rPr>
                <w:sz w:val="20"/>
                <w:szCs w:val="20"/>
              </w:rPr>
              <w:t>0b0000.0110</w:t>
            </w:r>
          </w:p>
        </w:tc>
        <w:tc>
          <w:tcPr>
            <w:tcW w:w="88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87DBA31" w14:textId="77777777" w:rsidR="005B347D" w:rsidRDefault="005B347D" w:rsidP="008066E5">
            <w:pPr>
              <w:widowControl w:val="0"/>
              <w:spacing w:line="480" w:lineRule="auto"/>
              <w:jc w:val="center"/>
              <w:rPr>
                <w:sz w:val="20"/>
                <w:szCs w:val="20"/>
              </w:rPr>
            </w:pPr>
            <w:r>
              <w:rPr>
                <w:sz w:val="20"/>
                <w:szCs w:val="20"/>
              </w:rPr>
              <w:t>n</w:t>
            </w:r>
          </w:p>
        </w:tc>
        <w:tc>
          <w:tcPr>
            <w:tcW w:w="28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A5CC358" w14:textId="77777777" w:rsidR="005B347D" w:rsidRDefault="005B347D" w:rsidP="008066E5">
            <w:pPr>
              <w:widowControl w:val="0"/>
              <w:spacing w:line="480" w:lineRule="auto"/>
              <w:rPr>
                <w:sz w:val="20"/>
                <w:szCs w:val="20"/>
              </w:rPr>
            </w:pPr>
            <w:proofErr w:type="spellStart"/>
            <w:r>
              <w:rPr>
                <w:sz w:val="20"/>
                <w:szCs w:val="20"/>
              </w:rPr>
              <w:t>cmd</w:t>
            </w:r>
            <w:proofErr w:type="spellEnd"/>
            <w:r>
              <w:rPr>
                <w:sz w:val="20"/>
                <w:szCs w:val="20"/>
              </w:rPr>
              <w:t xml:space="preserve">, img1, img2, ...., </w:t>
            </w:r>
            <w:proofErr w:type="spellStart"/>
            <w:r>
              <w:rPr>
                <w:sz w:val="20"/>
                <w:szCs w:val="20"/>
              </w:rPr>
              <w:t>imgn</w:t>
            </w:r>
            <w:proofErr w:type="spellEnd"/>
          </w:p>
        </w:tc>
      </w:tr>
      <w:tr w:rsidR="005B347D" w14:paraId="774B1CBC" w14:textId="77777777" w:rsidTr="008066E5">
        <w:trPr>
          <w:trHeight w:val="300"/>
        </w:trPr>
        <w:tc>
          <w:tcPr>
            <w:tcW w:w="232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75C9513" w14:textId="77777777" w:rsidR="005B347D" w:rsidRDefault="005B347D" w:rsidP="008066E5">
            <w:pPr>
              <w:widowControl w:val="0"/>
              <w:spacing w:line="480" w:lineRule="auto"/>
              <w:rPr>
                <w:sz w:val="20"/>
                <w:szCs w:val="20"/>
              </w:rPr>
            </w:pPr>
            <w:r>
              <w:rPr>
                <w:sz w:val="20"/>
                <w:szCs w:val="20"/>
              </w:rPr>
              <w:t>etc...</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CFED11" w14:textId="77777777" w:rsidR="005B347D" w:rsidRDefault="005B347D" w:rsidP="008066E5">
            <w:pPr>
              <w:widowControl w:val="0"/>
              <w:spacing w:line="480" w:lineRule="auto"/>
              <w:jc w:val="center"/>
              <w:rPr>
                <w:sz w:val="20"/>
                <w:szCs w:val="20"/>
              </w:rPr>
            </w:pPr>
            <w:r>
              <w:rPr>
                <w:sz w:val="20"/>
                <w:szCs w:val="20"/>
              </w:rPr>
              <w:t>0b0000.0111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4C68610" w14:textId="77777777" w:rsidR="005B347D" w:rsidRDefault="005B347D" w:rsidP="008066E5">
            <w:pPr>
              <w:widowControl w:val="0"/>
              <w:spacing w:line="480" w:lineRule="auto"/>
              <w:jc w:val="center"/>
              <w:rPr>
                <w:sz w:val="20"/>
                <w:szCs w:val="20"/>
              </w:rPr>
            </w:pPr>
            <w:r>
              <w:rPr>
                <w:sz w:val="20"/>
                <w:szCs w:val="20"/>
              </w:rPr>
              <w:t>n+1</w:t>
            </w:r>
          </w:p>
        </w:tc>
        <w:tc>
          <w:tcPr>
            <w:tcW w:w="28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11C1F8" w14:textId="77777777" w:rsidR="005B347D" w:rsidRDefault="005B347D" w:rsidP="008066E5">
            <w:pPr>
              <w:widowControl w:val="0"/>
              <w:spacing w:line="480" w:lineRule="auto"/>
              <w:rPr>
                <w:sz w:val="20"/>
                <w:szCs w:val="20"/>
              </w:rPr>
            </w:pPr>
            <w:proofErr w:type="spellStart"/>
            <w:r>
              <w:rPr>
                <w:sz w:val="20"/>
                <w:szCs w:val="20"/>
              </w:rPr>
              <w:t>cmd</w:t>
            </w:r>
            <w:proofErr w:type="spellEnd"/>
            <w:r>
              <w:rPr>
                <w:sz w:val="20"/>
                <w:szCs w:val="20"/>
              </w:rPr>
              <w:t>, ....</w:t>
            </w:r>
          </w:p>
        </w:tc>
      </w:tr>
    </w:tbl>
    <w:p w14:paraId="179A49BE" w14:textId="77777777" w:rsidR="005B347D" w:rsidRDefault="005B347D" w:rsidP="005B347D">
      <w:pPr>
        <w:spacing w:line="480" w:lineRule="auto"/>
        <w:jc w:val="center"/>
      </w:pPr>
    </w:p>
    <w:p w14:paraId="150BB1CD" w14:textId="77777777" w:rsidR="005B347D" w:rsidRDefault="005B347D" w:rsidP="005B347D">
      <w:pPr>
        <w:spacing w:line="480" w:lineRule="auto"/>
      </w:pPr>
    </w:p>
    <w:p w14:paraId="7CB0CCA7" w14:textId="77777777" w:rsidR="005B347D" w:rsidRDefault="005B347D" w:rsidP="005B347D">
      <w:pPr>
        <w:spacing w:line="480" w:lineRule="auto"/>
      </w:pPr>
      <w:r>
        <w:t>The PCB containing the WINC1500 and antenna will be connected to the PIC32 according to the following wiring schematic.</w:t>
      </w:r>
    </w:p>
    <w:p w14:paraId="25A811F0" w14:textId="77777777" w:rsidR="005B347D" w:rsidRDefault="005B347D" w:rsidP="005B347D">
      <w:pPr>
        <w:spacing w:line="480" w:lineRule="auto"/>
        <w:jc w:val="center"/>
      </w:pPr>
      <w:r>
        <w:rPr>
          <w:noProof/>
        </w:rPr>
        <w:drawing>
          <wp:inline distT="114300" distB="114300" distL="114300" distR="114300" wp14:anchorId="3AE0AD99" wp14:editId="5A7B195F">
            <wp:extent cx="4242391" cy="2124846"/>
            <wp:effectExtent l="0" t="0" r="6350" b="889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4304753" cy="2156081"/>
                    </a:xfrm>
                    <a:prstGeom prst="rect">
                      <a:avLst/>
                    </a:prstGeom>
                    <a:ln/>
                  </pic:spPr>
                </pic:pic>
              </a:graphicData>
            </a:graphic>
          </wp:inline>
        </w:drawing>
      </w:r>
    </w:p>
    <w:p w14:paraId="0DD0F58C" w14:textId="0FD1C505" w:rsidR="005B347D" w:rsidRDefault="005B347D" w:rsidP="000954B1">
      <w:pPr>
        <w:spacing w:before="240" w:after="240" w:line="480" w:lineRule="auto"/>
      </w:pPr>
      <w:r>
        <w:lastRenderedPageBreak/>
        <w:t xml:space="preserve">The communication hardware requirements of the project will be met using the Atmel® SmartConnect ATWINC1500 is an IEEE® 802.11 b/g/n network controller SoC for applications in the Internet-Of-Things. Table XXX is a shortened list of features that are relevant to implementation. The Wi-Fi module will communicate device information and data settings to a Web Server. Which will in turn make that information and communication possible with the Automated Smart Blinds MCU, and peripheral devices. </w:t>
      </w:r>
    </w:p>
    <w:p w14:paraId="2468BE06" w14:textId="7D80166C" w:rsidR="005B347D" w:rsidRDefault="005B347D" w:rsidP="005B347D">
      <w:pPr>
        <w:spacing w:before="240" w:after="240" w:line="480" w:lineRule="auto"/>
      </w:pPr>
      <w:r>
        <w:rPr>
          <w:noProof/>
        </w:rPr>
        <w:drawing>
          <wp:inline distT="114300" distB="114300" distL="114300" distR="114300" wp14:anchorId="711AFFAF" wp14:editId="33CFCBB2">
            <wp:extent cx="5943600" cy="52451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943600" cy="5245100"/>
                    </a:xfrm>
                    <a:prstGeom prst="rect">
                      <a:avLst/>
                    </a:prstGeom>
                    <a:ln/>
                  </pic:spPr>
                </pic:pic>
              </a:graphicData>
            </a:graphic>
          </wp:inline>
        </w:drawing>
      </w:r>
    </w:p>
    <w:p w14:paraId="35E9239F" w14:textId="77777777" w:rsidR="000954B1" w:rsidRDefault="000954B1" w:rsidP="005B347D">
      <w:pPr>
        <w:spacing w:before="240" w:after="240" w:line="480" w:lineRule="auto"/>
      </w:pPr>
    </w:p>
    <w:p w14:paraId="614EAE90" w14:textId="77777777" w:rsidR="005B347D" w:rsidRDefault="005B347D" w:rsidP="005B347D">
      <w:pPr>
        <w:spacing w:before="240" w:after="240" w:line="480" w:lineRule="auto"/>
      </w:pPr>
      <w:r>
        <w:lastRenderedPageBreak/>
        <w:t>State 0 (IDLE) – Determine if this is a request to Send or Receive data</w:t>
      </w:r>
    </w:p>
    <w:p w14:paraId="228BC7F8" w14:textId="77777777" w:rsidR="005B347D" w:rsidRDefault="005B347D" w:rsidP="005B347D">
      <w:pPr>
        <w:spacing w:before="240" w:after="240" w:line="480" w:lineRule="auto"/>
      </w:pPr>
      <w:r>
        <w:t>State 1 (Send Data) – Remain in state until function request is completed. Then, return to IDLE.</w:t>
      </w:r>
    </w:p>
    <w:p w14:paraId="67834005" w14:textId="77777777" w:rsidR="005B347D" w:rsidRDefault="005B347D" w:rsidP="005B347D">
      <w:pPr>
        <w:spacing w:before="240" w:after="240" w:line="480" w:lineRule="auto"/>
      </w:pPr>
      <w:r>
        <w:t>State 2 (Set Data) – Determine if received data is requested to get or set data.</w:t>
      </w:r>
    </w:p>
    <w:p w14:paraId="313BF23C" w14:textId="52054868" w:rsidR="005B347D" w:rsidRDefault="005B347D" w:rsidP="005B347D">
      <w:pPr>
        <w:numPr>
          <w:ilvl w:val="0"/>
          <w:numId w:val="12"/>
        </w:numPr>
        <w:spacing w:before="240" w:after="0" w:line="480" w:lineRule="auto"/>
        <w:ind w:right="0"/>
      </w:pPr>
      <w:r>
        <w:t xml:space="preserve">Get Data in form of </w:t>
      </w:r>
      <w:r w:rsidR="008066E5">
        <w:t>opt</w:t>
      </w:r>
      <w:r>
        <w:t xml:space="preserve">-code and decipher, </w:t>
      </w:r>
    </w:p>
    <w:p w14:paraId="63C8A948" w14:textId="77777777" w:rsidR="005B347D" w:rsidRDefault="005B347D" w:rsidP="005B347D">
      <w:pPr>
        <w:numPr>
          <w:ilvl w:val="0"/>
          <w:numId w:val="12"/>
        </w:numPr>
        <w:spacing w:after="240" w:line="480" w:lineRule="auto"/>
        <w:ind w:right="0"/>
      </w:pPr>
      <w:r>
        <w:t>Format data to conform to opt-code and send to MCU.</w:t>
      </w:r>
    </w:p>
    <w:p w14:paraId="241325EB" w14:textId="77777777" w:rsidR="005B347D" w:rsidRDefault="005B347D" w:rsidP="005B347D">
      <w:pPr>
        <w:spacing w:before="240" w:after="240" w:line="480" w:lineRule="auto"/>
      </w:pPr>
      <w:r>
        <w:t>State 3 (Get Data) - Handle users or systems request to retrieve information from a sensor or MCU.</w:t>
      </w:r>
    </w:p>
    <w:p w14:paraId="0DA27E64" w14:textId="4C08644D" w:rsidR="005B347D" w:rsidRDefault="005B347D" w:rsidP="005B347D">
      <w:pPr>
        <w:spacing w:before="240" w:after="240" w:line="480" w:lineRule="auto"/>
      </w:pPr>
      <w:r>
        <w:t>State 4 (Receive Command) - Receive command and decide which state to send request.</w:t>
      </w:r>
    </w:p>
    <w:p w14:paraId="78FCBA22" w14:textId="77777777" w:rsidR="000954B1" w:rsidRDefault="000954B1" w:rsidP="005B347D">
      <w:pPr>
        <w:spacing w:before="240" w:after="240" w:line="480" w:lineRule="auto"/>
      </w:pPr>
    </w:p>
    <w:p w14:paraId="2DD789E3" w14:textId="77777777" w:rsidR="005B347D" w:rsidRDefault="005B347D" w:rsidP="005B347D">
      <w:pPr>
        <w:spacing w:before="240" w:after="240" w:line="480" w:lineRule="auto"/>
      </w:pPr>
      <w:r>
        <w:t>Software Requirements:</w:t>
      </w:r>
    </w:p>
    <w:p w14:paraId="40D18ED9" w14:textId="77777777" w:rsidR="005B347D" w:rsidRDefault="005B347D" w:rsidP="005B347D">
      <w:pPr>
        <w:spacing w:before="240" w:after="240" w:line="480" w:lineRule="auto"/>
      </w:pPr>
      <w:r>
        <w:t>The Moore state machine diagram shown above demonstrates the 5 states the software the MCU will need to implement. When called from the main RTS loop, the software checks global variables to actuate a response from the MCU. The state table shown below are the initial values and state requirements being implemented. Variable description is explained below.</w:t>
      </w:r>
    </w:p>
    <w:p w14:paraId="4261FC50" w14:textId="127D943A" w:rsidR="005B347D" w:rsidRDefault="005B347D" w:rsidP="005B347D">
      <w:pPr>
        <w:spacing w:before="240" w:after="240" w:line="480" w:lineRule="auto"/>
      </w:pPr>
      <w:r>
        <w:t xml:space="preserve"> </w:t>
      </w:r>
    </w:p>
    <w:p w14:paraId="76AC41DE" w14:textId="4967E8D2" w:rsidR="000954B1" w:rsidRDefault="000954B1" w:rsidP="005B347D">
      <w:pPr>
        <w:spacing w:before="240" w:after="240" w:line="480" w:lineRule="auto"/>
      </w:pPr>
    </w:p>
    <w:p w14:paraId="325B8DD7" w14:textId="77777777" w:rsidR="000954B1" w:rsidRDefault="000954B1" w:rsidP="005B347D">
      <w:pPr>
        <w:spacing w:before="240" w:after="240" w:line="480" w:lineRule="auto"/>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540"/>
        <w:gridCol w:w="896"/>
        <w:gridCol w:w="540"/>
        <w:gridCol w:w="540"/>
        <w:gridCol w:w="796"/>
        <w:gridCol w:w="285"/>
        <w:gridCol w:w="539"/>
        <w:gridCol w:w="539"/>
        <w:gridCol w:w="553"/>
        <w:gridCol w:w="568"/>
        <w:gridCol w:w="639"/>
        <w:gridCol w:w="639"/>
        <w:gridCol w:w="639"/>
        <w:gridCol w:w="624"/>
        <w:gridCol w:w="1023"/>
      </w:tblGrid>
      <w:tr w:rsidR="005B347D" w14:paraId="6B5412C1" w14:textId="77777777" w:rsidTr="008066E5">
        <w:trPr>
          <w:trHeight w:val="860"/>
        </w:trPr>
        <w:tc>
          <w:tcPr>
            <w:tcW w:w="1433" w:type="dxa"/>
            <w:gridSpan w:val="2"/>
            <w:tcBorders>
              <w:top w:val="single" w:sz="8" w:space="0" w:color="7F7F7F"/>
              <w:left w:val="single" w:sz="8" w:space="0" w:color="7F7F7F"/>
              <w:bottom w:val="single" w:sz="8" w:space="0" w:color="7F7F7F"/>
              <w:right w:val="single" w:sz="8" w:space="0" w:color="7F7F7F"/>
            </w:tcBorders>
            <w:shd w:val="clear" w:color="auto" w:fill="A4DEF4"/>
            <w:tcMar>
              <w:top w:w="100" w:type="dxa"/>
              <w:left w:w="120" w:type="dxa"/>
              <w:bottom w:w="100" w:type="dxa"/>
              <w:right w:w="120" w:type="dxa"/>
            </w:tcMar>
            <w:vAlign w:val="bottom"/>
          </w:tcPr>
          <w:p w14:paraId="44196EF7" w14:textId="77777777" w:rsidR="005B347D" w:rsidRDefault="005B347D" w:rsidP="008066E5">
            <w:pPr>
              <w:bidi/>
              <w:spacing w:before="240" w:after="240" w:line="480" w:lineRule="auto"/>
              <w:jc w:val="center"/>
            </w:pPr>
            <w:r>
              <w:lastRenderedPageBreak/>
              <w:t>Current State</w:t>
            </w:r>
          </w:p>
        </w:tc>
        <w:tc>
          <w:tcPr>
            <w:tcW w:w="6898" w:type="dxa"/>
            <w:gridSpan w:val="12"/>
            <w:tcBorders>
              <w:top w:val="single" w:sz="8" w:space="0" w:color="7F7F7F"/>
              <w:left w:val="nil"/>
              <w:bottom w:val="single" w:sz="8" w:space="0" w:color="7F7F7F"/>
              <w:right w:val="single" w:sz="8" w:space="0" w:color="7F7F7F"/>
            </w:tcBorders>
            <w:shd w:val="clear" w:color="auto" w:fill="C6EFCE"/>
            <w:tcMar>
              <w:top w:w="100" w:type="dxa"/>
              <w:left w:w="120" w:type="dxa"/>
              <w:bottom w:w="100" w:type="dxa"/>
              <w:right w:w="120" w:type="dxa"/>
            </w:tcMar>
            <w:vAlign w:val="bottom"/>
          </w:tcPr>
          <w:p w14:paraId="1EC2D4C5" w14:textId="77777777" w:rsidR="005B347D" w:rsidRDefault="005B347D" w:rsidP="008066E5">
            <w:pPr>
              <w:bidi/>
              <w:spacing w:before="240" w:after="240" w:line="480" w:lineRule="auto"/>
              <w:jc w:val="center"/>
            </w:pPr>
            <w:r>
              <w:t>Next State</w:t>
            </w:r>
          </w:p>
        </w:tc>
        <w:tc>
          <w:tcPr>
            <w:tcW w:w="1022" w:type="dxa"/>
            <w:tcBorders>
              <w:top w:val="single" w:sz="8" w:space="0" w:color="7F7F7F"/>
              <w:left w:val="nil"/>
              <w:bottom w:val="single" w:sz="8" w:space="0" w:color="7F7F7F"/>
              <w:right w:val="single" w:sz="8" w:space="0" w:color="7F7F7F"/>
            </w:tcBorders>
            <w:shd w:val="clear" w:color="auto" w:fill="A3CDED"/>
            <w:tcMar>
              <w:top w:w="100" w:type="dxa"/>
              <w:left w:w="120" w:type="dxa"/>
              <w:bottom w:w="100" w:type="dxa"/>
              <w:right w:w="120" w:type="dxa"/>
            </w:tcMar>
            <w:vAlign w:val="bottom"/>
          </w:tcPr>
          <w:p w14:paraId="336957A5" w14:textId="77777777" w:rsidR="005B347D" w:rsidRDefault="005B347D" w:rsidP="008066E5">
            <w:pPr>
              <w:bidi/>
              <w:spacing w:before="240" w:after="240" w:line="480" w:lineRule="auto"/>
              <w:jc w:val="center"/>
            </w:pPr>
            <w:r>
              <w:t>Output</w:t>
            </w:r>
          </w:p>
        </w:tc>
      </w:tr>
      <w:tr w:rsidR="005B347D" w14:paraId="4313BA56" w14:textId="77777777" w:rsidTr="008066E5">
        <w:trPr>
          <w:trHeight w:val="1040"/>
        </w:trPr>
        <w:tc>
          <w:tcPr>
            <w:tcW w:w="539" w:type="dxa"/>
            <w:tcBorders>
              <w:top w:val="nil"/>
              <w:left w:val="single" w:sz="8" w:space="0" w:color="7F7F7F"/>
              <w:bottom w:val="single" w:sz="8" w:space="0" w:color="7F7F7F"/>
              <w:right w:val="single" w:sz="8" w:space="0" w:color="7F7F7F"/>
            </w:tcBorders>
            <w:shd w:val="clear" w:color="auto" w:fill="A4DEF4"/>
            <w:tcMar>
              <w:top w:w="100" w:type="dxa"/>
              <w:left w:w="120" w:type="dxa"/>
              <w:bottom w:w="100" w:type="dxa"/>
              <w:right w:w="120" w:type="dxa"/>
            </w:tcMar>
            <w:vAlign w:val="bottom"/>
          </w:tcPr>
          <w:p w14:paraId="136070B3" w14:textId="77777777" w:rsidR="005B347D" w:rsidRDefault="005B347D" w:rsidP="008066E5">
            <w:pPr>
              <w:bidi/>
              <w:spacing w:before="240" w:after="240" w:line="480" w:lineRule="auto"/>
            </w:pPr>
            <w:r>
              <w:t xml:space="preserve"> </w:t>
            </w:r>
          </w:p>
        </w:tc>
        <w:tc>
          <w:tcPr>
            <w:tcW w:w="89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75D03CCB" w14:textId="77777777" w:rsidR="005B347D" w:rsidRDefault="005B347D" w:rsidP="008066E5">
            <w:pPr>
              <w:bidi/>
              <w:spacing w:before="240" w:after="240" w:line="480" w:lineRule="auto"/>
              <w:jc w:val="center"/>
            </w:pPr>
          </w:p>
        </w:tc>
        <w:tc>
          <w:tcPr>
            <w:tcW w:w="1873" w:type="dxa"/>
            <w:gridSpan w:val="3"/>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50B939AC" w14:textId="77777777" w:rsidR="005B347D" w:rsidRDefault="005B347D" w:rsidP="008066E5">
            <w:pPr>
              <w:bidi/>
              <w:spacing w:before="240" w:after="240" w:line="480" w:lineRule="auto"/>
              <w:jc w:val="center"/>
            </w:pPr>
            <w:r>
              <w:t>(AV) Action Variable</w:t>
            </w:r>
          </w:p>
        </w:tc>
        <w:tc>
          <w:tcPr>
            <w:tcW w:w="1363" w:type="dxa"/>
            <w:gridSpan w:val="3"/>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6CE6541F" w14:textId="77777777" w:rsidR="005B347D" w:rsidRDefault="005B347D" w:rsidP="008066E5">
            <w:pPr>
              <w:bidi/>
              <w:spacing w:before="240" w:after="240" w:line="480" w:lineRule="auto"/>
              <w:jc w:val="center"/>
            </w:pPr>
            <w:r>
              <w:t>(SI) Sample Input</w:t>
            </w:r>
          </w:p>
        </w:tc>
        <w:tc>
          <w:tcPr>
            <w:tcW w:w="1121" w:type="dxa"/>
            <w:gridSpan w:val="2"/>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5B3624E4" w14:textId="77777777" w:rsidR="005B347D" w:rsidRDefault="005B347D" w:rsidP="008066E5">
            <w:pPr>
              <w:bidi/>
              <w:spacing w:before="240" w:after="240" w:line="480" w:lineRule="auto"/>
              <w:jc w:val="center"/>
            </w:pPr>
            <w:r>
              <w:t>(ME) Motor Event</w:t>
            </w:r>
          </w:p>
        </w:tc>
        <w:tc>
          <w:tcPr>
            <w:tcW w:w="2541" w:type="dxa"/>
            <w:gridSpan w:val="4"/>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473233F1" w14:textId="77777777" w:rsidR="005B347D" w:rsidRDefault="005B347D" w:rsidP="008066E5">
            <w:pPr>
              <w:bidi/>
              <w:spacing w:before="240" w:after="240" w:line="480" w:lineRule="auto"/>
              <w:jc w:val="center"/>
            </w:pPr>
            <w:r>
              <w:t>(CE) Command Event</w:t>
            </w:r>
          </w:p>
        </w:tc>
        <w:tc>
          <w:tcPr>
            <w:tcW w:w="1022" w:type="dxa"/>
            <w:tcBorders>
              <w:top w:val="nil"/>
              <w:left w:val="nil"/>
              <w:bottom w:val="single" w:sz="8" w:space="0" w:color="7F7F7F"/>
              <w:right w:val="single" w:sz="8" w:space="0" w:color="7F7F7F"/>
            </w:tcBorders>
            <w:shd w:val="clear" w:color="auto" w:fill="A3CDED"/>
            <w:tcMar>
              <w:top w:w="100" w:type="dxa"/>
              <w:left w:w="120" w:type="dxa"/>
              <w:bottom w:w="100" w:type="dxa"/>
              <w:right w:w="120" w:type="dxa"/>
            </w:tcMar>
            <w:vAlign w:val="bottom"/>
          </w:tcPr>
          <w:p w14:paraId="6BFF7AB7" w14:textId="77777777" w:rsidR="005B347D" w:rsidRDefault="005B347D" w:rsidP="008066E5">
            <w:pPr>
              <w:bidi/>
              <w:spacing w:before="240" w:after="240" w:line="480" w:lineRule="auto"/>
              <w:jc w:val="center"/>
            </w:pPr>
            <w:r>
              <w:t>Focus Status</w:t>
            </w:r>
          </w:p>
        </w:tc>
      </w:tr>
      <w:tr w:rsidR="005B347D" w14:paraId="3E3143AF" w14:textId="77777777" w:rsidTr="008066E5">
        <w:trPr>
          <w:trHeight w:val="620"/>
        </w:trPr>
        <w:tc>
          <w:tcPr>
            <w:tcW w:w="539" w:type="dxa"/>
            <w:tcBorders>
              <w:top w:val="nil"/>
              <w:left w:val="single" w:sz="8" w:space="0" w:color="7F7F7F"/>
              <w:bottom w:val="single" w:sz="8" w:space="0" w:color="7F7F7F"/>
              <w:right w:val="single" w:sz="8" w:space="0" w:color="7F7F7F"/>
            </w:tcBorders>
            <w:shd w:val="clear" w:color="auto" w:fill="A4DEF4"/>
            <w:tcMar>
              <w:top w:w="100" w:type="dxa"/>
              <w:left w:w="120" w:type="dxa"/>
              <w:bottom w:w="100" w:type="dxa"/>
              <w:right w:w="120" w:type="dxa"/>
            </w:tcMar>
            <w:vAlign w:val="bottom"/>
          </w:tcPr>
          <w:p w14:paraId="66E058D2" w14:textId="77777777" w:rsidR="005B347D" w:rsidRDefault="005B347D" w:rsidP="008066E5">
            <w:pPr>
              <w:bidi/>
              <w:spacing w:before="240" w:after="240" w:line="480" w:lineRule="auto"/>
            </w:pPr>
            <w:r>
              <w:t xml:space="preserve"> </w:t>
            </w:r>
          </w:p>
        </w:tc>
        <w:tc>
          <w:tcPr>
            <w:tcW w:w="89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47BC597D" w14:textId="77777777" w:rsidR="005B347D" w:rsidRDefault="005B347D" w:rsidP="008066E5">
            <w:pPr>
              <w:bidi/>
              <w:spacing w:before="240" w:after="240" w:line="480" w:lineRule="auto"/>
              <w:jc w:val="center"/>
            </w:pPr>
            <w:r>
              <w:t xml:space="preserve"> </w:t>
            </w:r>
          </w:p>
        </w:tc>
        <w:tc>
          <w:tcPr>
            <w:tcW w:w="539"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1FC1EB27" w14:textId="77777777" w:rsidR="005B347D" w:rsidRDefault="005B347D" w:rsidP="008066E5">
            <w:pPr>
              <w:bidi/>
              <w:spacing w:before="240" w:after="240" w:line="480" w:lineRule="auto"/>
              <w:jc w:val="center"/>
            </w:pPr>
            <w:r>
              <w:t>00</w:t>
            </w:r>
          </w:p>
        </w:tc>
        <w:tc>
          <w:tcPr>
            <w:tcW w:w="539"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6D66E95E" w14:textId="77777777" w:rsidR="005B347D" w:rsidRDefault="005B347D" w:rsidP="008066E5">
            <w:pPr>
              <w:bidi/>
              <w:spacing w:before="240" w:after="240" w:line="480" w:lineRule="auto"/>
              <w:jc w:val="center"/>
            </w:pPr>
            <w:r>
              <w:t>01</w:t>
            </w:r>
          </w:p>
        </w:tc>
        <w:tc>
          <w:tcPr>
            <w:tcW w:w="795"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2013AFD0" w14:textId="77777777" w:rsidR="005B347D" w:rsidRDefault="005B347D" w:rsidP="008066E5">
            <w:pPr>
              <w:bidi/>
              <w:spacing w:before="240" w:after="240" w:line="480" w:lineRule="auto"/>
              <w:jc w:val="center"/>
            </w:pPr>
            <w:r>
              <w:t>10</w:t>
            </w:r>
          </w:p>
        </w:tc>
        <w:tc>
          <w:tcPr>
            <w:tcW w:w="285"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2E4C915C" w14:textId="77777777" w:rsidR="005B347D" w:rsidRDefault="005B347D" w:rsidP="008066E5">
            <w:pPr>
              <w:bidi/>
              <w:spacing w:before="240" w:after="240" w:line="480" w:lineRule="auto"/>
              <w:jc w:val="center"/>
            </w:pPr>
            <w:r>
              <w:t>00</w:t>
            </w:r>
          </w:p>
        </w:tc>
        <w:tc>
          <w:tcPr>
            <w:tcW w:w="5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4A71453F" w14:textId="77777777" w:rsidR="005B347D" w:rsidRDefault="005B347D" w:rsidP="008066E5">
            <w:pPr>
              <w:bidi/>
              <w:spacing w:before="240" w:after="240" w:line="480" w:lineRule="auto"/>
              <w:jc w:val="center"/>
            </w:pPr>
            <w:r>
              <w:t>01</w:t>
            </w:r>
          </w:p>
        </w:tc>
        <w:tc>
          <w:tcPr>
            <w:tcW w:w="5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767A5F05" w14:textId="77777777" w:rsidR="005B347D" w:rsidRDefault="005B347D" w:rsidP="008066E5">
            <w:pPr>
              <w:bidi/>
              <w:spacing w:before="240" w:after="240" w:line="480" w:lineRule="auto"/>
              <w:jc w:val="center"/>
            </w:pPr>
            <w:r>
              <w:t>10</w:t>
            </w:r>
          </w:p>
        </w:tc>
        <w:tc>
          <w:tcPr>
            <w:tcW w:w="553"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4F9C3A8D" w14:textId="77777777" w:rsidR="005B347D" w:rsidRDefault="005B347D" w:rsidP="008066E5">
            <w:pPr>
              <w:bidi/>
              <w:spacing w:before="240" w:after="240" w:line="480" w:lineRule="auto"/>
              <w:jc w:val="center"/>
            </w:pPr>
            <w:r>
              <w:t>0</w:t>
            </w:r>
          </w:p>
        </w:tc>
        <w:tc>
          <w:tcPr>
            <w:tcW w:w="568"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377F1741" w14:textId="77777777" w:rsidR="005B347D" w:rsidRDefault="005B347D" w:rsidP="008066E5">
            <w:pPr>
              <w:bidi/>
              <w:spacing w:before="240" w:after="240" w:line="480" w:lineRule="auto"/>
              <w:jc w:val="center"/>
            </w:pPr>
            <w:r>
              <w:t>1</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21ABDEE6" w14:textId="77777777" w:rsidR="005B347D" w:rsidRDefault="005B347D" w:rsidP="008066E5">
            <w:pPr>
              <w:bidi/>
              <w:spacing w:before="240" w:after="240" w:line="480" w:lineRule="auto"/>
              <w:jc w:val="center"/>
            </w:pPr>
            <w:r>
              <w:t>000</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5992DF91" w14:textId="77777777" w:rsidR="005B347D" w:rsidRDefault="005B347D" w:rsidP="008066E5">
            <w:pPr>
              <w:bidi/>
              <w:spacing w:before="240" w:after="240" w:line="480" w:lineRule="auto"/>
              <w:jc w:val="center"/>
            </w:pPr>
            <w:r>
              <w:t>001</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7297987C" w14:textId="77777777" w:rsidR="005B347D" w:rsidRDefault="005B347D" w:rsidP="008066E5">
            <w:pPr>
              <w:bidi/>
              <w:spacing w:before="240" w:after="240" w:line="480" w:lineRule="auto"/>
              <w:jc w:val="center"/>
            </w:pPr>
            <w:r>
              <w:t>010</w:t>
            </w:r>
          </w:p>
        </w:tc>
        <w:tc>
          <w:tcPr>
            <w:tcW w:w="62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3CC1D2F2" w14:textId="77777777" w:rsidR="005B347D" w:rsidRDefault="005B347D" w:rsidP="008066E5">
            <w:pPr>
              <w:bidi/>
              <w:spacing w:before="240" w:after="240" w:line="480" w:lineRule="auto"/>
              <w:jc w:val="center"/>
            </w:pPr>
            <w:r>
              <w:t>011</w:t>
            </w:r>
          </w:p>
        </w:tc>
        <w:tc>
          <w:tcPr>
            <w:tcW w:w="1022" w:type="dxa"/>
            <w:tcBorders>
              <w:top w:val="nil"/>
              <w:left w:val="nil"/>
              <w:bottom w:val="single" w:sz="8" w:space="0" w:color="7F7F7F"/>
              <w:right w:val="single" w:sz="8" w:space="0" w:color="7F7F7F"/>
            </w:tcBorders>
            <w:shd w:val="clear" w:color="auto" w:fill="A3CDED"/>
            <w:tcMar>
              <w:top w:w="100" w:type="dxa"/>
              <w:left w:w="120" w:type="dxa"/>
              <w:bottom w:w="100" w:type="dxa"/>
              <w:right w:w="120" w:type="dxa"/>
            </w:tcMar>
            <w:vAlign w:val="bottom"/>
          </w:tcPr>
          <w:p w14:paraId="72C6582A" w14:textId="77777777" w:rsidR="005B347D" w:rsidRDefault="005B347D" w:rsidP="008066E5">
            <w:pPr>
              <w:bidi/>
              <w:spacing w:before="240" w:after="240" w:line="480" w:lineRule="auto"/>
              <w:jc w:val="center"/>
            </w:pPr>
            <w:r>
              <w:t xml:space="preserve"> </w:t>
            </w:r>
          </w:p>
        </w:tc>
      </w:tr>
      <w:tr w:rsidR="005B347D" w14:paraId="0EED8B44" w14:textId="77777777" w:rsidTr="008066E5">
        <w:trPr>
          <w:trHeight w:val="620"/>
        </w:trPr>
        <w:tc>
          <w:tcPr>
            <w:tcW w:w="539" w:type="dxa"/>
            <w:tcBorders>
              <w:top w:val="nil"/>
              <w:left w:val="single" w:sz="8" w:space="0" w:color="7F7F7F"/>
              <w:bottom w:val="single" w:sz="8" w:space="0" w:color="7F7F7F"/>
              <w:right w:val="single" w:sz="8" w:space="0" w:color="7F7F7F"/>
            </w:tcBorders>
            <w:shd w:val="clear" w:color="auto" w:fill="A4DEF4"/>
            <w:tcMar>
              <w:top w:w="100" w:type="dxa"/>
              <w:left w:w="120" w:type="dxa"/>
              <w:bottom w:w="100" w:type="dxa"/>
              <w:right w:w="120" w:type="dxa"/>
            </w:tcMar>
            <w:vAlign w:val="bottom"/>
          </w:tcPr>
          <w:p w14:paraId="02FE774E" w14:textId="77777777" w:rsidR="005B347D" w:rsidRDefault="005B347D" w:rsidP="008066E5">
            <w:pPr>
              <w:bidi/>
              <w:spacing w:before="240" w:after="240" w:line="480" w:lineRule="auto"/>
              <w:jc w:val="right"/>
            </w:pPr>
            <w:r>
              <w:t>S0</w:t>
            </w:r>
          </w:p>
        </w:tc>
        <w:tc>
          <w:tcPr>
            <w:tcW w:w="89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77339FEF" w14:textId="77777777" w:rsidR="005B347D" w:rsidRDefault="005B347D" w:rsidP="008066E5">
            <w:pPr>
              <w:bidi/>
              <w:spacing w:before="240" w:after="240" w:line="480" w:lineRule="auto"/>
              <w:jc w:val="center"/>
            </w:pPr>
            <w:r>
              <w:t>00001</w:t>
            </w:r>
          </w:p>
        </w:tc>
        <w:tc>
          <w:tcPr>
            <w:tcW w:w="539"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128B814D" w14:textId="77777777" w:rsidR="005B347D" w:rsidRDefault="005B347D" w:rsidP="008066E5">
            <w:pPr>
              <w:bidi/>
              <w:spacing w:before="240" w:after="240" w:line="480" w:lineRule="auto"/>
              <w:jc w:val="center"/>
            </w:pPr>
            <w:r>
              <w:t>S0</w:t>
            </w:r>
          </w:p>
        </w:tc>
        <w:tc>
          <w:tcPr>
            <w:tcW w:w="539"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0CEC198D" w14:textId="77777777" w:rsidR="005B347D" w:rsidRDefault="005B347D" w:rsidP="008066E5">
            <w:pPr>
              <w:bidi/>
              <w:spacing w:before="240" w:after="240" w:line="480" w:lineRule="auto"/>
              <w:jc w:val="center"/>
            </w:pPr>
            <w:r>
              <w:t>S1</w:t>
            </w:r>
          </w:p>
        </w:tc>
        <w:tc>
          <w:tcPr>
            <w:tcW w:w="795"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589D0100" w14:textId="77777777" w:rsidR="005B347D" w:rsidRDefault="005B347D" w:rsidP="008066E5">
            <w:pPr>
              <w:bidi/>
              <w:spacing w:before="240" w:after="240" w:line="480" w:lineRule="auto"/>
              <w:jc w:val="center"/>
            </w:pPr>
            <w:r>
              <w:t>S4</w:t>
            </w:r>
          </w:p>
        </w:tc>
        <w:tc>
          <w:tcPr>
            <w:tcW w:w="285"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1A3C417B" w14:textId="77777777" w:rsidR="005B347D" w:rsidRDefault="005B347D" w:rsidP="008066E5">
            <w:pPr>
              <w:bidi/>
              <w:spacing w:before="240" w:after="240" w:line="480" w:lineRule="auto"/>
              <w:jc w:val="center"/>
            </w:pPr>
            <w:r>
              <w:t>xx</w:t>
            </w:r>
          </w:p>
        </w:tc>
        <w:tc>
          <w:tcPr>
            <w:tcW w:w="5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14A8D56A" w14:textId="77777777" w:rsidR="005B347D" w:rsidRDefault="005B347D" w:rsidP="008066E5">
            <w:pPr>
              <w:bidi/>
              <w:spacing w:before="240" w:after="240" w:line="480" w:lineRule="auto"/>
              <w:jc w:val="center"/>
            </w:pPr>
            <w:r>
              <w:t>xx</w:t>
            </w:r>
          </w:p>
        </w:tc>
        <w:tc>
          <w:tcPr>
            <w:tcW w:w="5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2C101328" w14:textId="77777777" w:rsidR="005B347D" w:rsidRDefault="005B347D" w:rsidP="008066E5">
            <w:pPr>
              <w:bidi/>
              <w:spacing w:before="240" w:after="240" w:line="480" w:lineRule="auto"/>
              <w:jc w:val="center"/>
            </w:pPr>
            <w:r>
              <w:t>xx</w:t>
            </w:r>
          </w:p>
        </w:tc>
        <w:tc>
          <w:tcPr>
            <w:tcW w:w="553"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7FBBC297" w14:textId="77777777" w:rsidR="005B347D" w:rsidRDefault="005B347D" w:rsidP="008066E5">
            <w:pPr>
              <w:bidi/>
              <w:spacing w:before="240" w:after="240" w:line="480" w:lineRule="auto"/>
              <w:jc w:val="center"/>
            </w:pPr>
            <w:r>
              <w:t>xx</w:t>
            </w:r>
          </w:p>
        </w:tc>
        <w:tc>
          <w:tcPr>
            <w:tcW w:w="568"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61250B9F" w14:textId="77777777" w:rsidR="005B347D" w:rsidRDefault="005B347D" w:rsidP="008066E5">
            <w:pPr>
              <w:bidi/>
              <w:spacing w:before="240" w:after="240" w:line="480" w:lineRule="auto"/>
              <w:jc w:val="center"/>
            </w:pPr>
            <w:r>
              <w:t>xx</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653BBAD6" w14:textId="77777777" w:rsidR="005B347D" w:rsidRDefault="005B347D" w:rsidP="008066E5">
            <w:pPr>
              <w:bidi/>
              <w:spacing w:before="240" w:after="240" w:line="480" w:lineRule="auto"/>
              <w:jc w:val="center"/>
            </w:pPr>
            <w:r>
              <w:t>xx</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3F7B890C" w14:textId="77777777" w:rsidR="005B347D" w:rsidRDefault="005B347D" w:rsidP="008066E5">
            <w:pPr>
              <w:bidi/>
              <w:spacing w:before="240" w:after="240" w:line="480" w:lineRule="auto"/>
              <w:jc w:val="center"/>
            </w:pPr>
            <w:r>
              <w:t>xx</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01455B05" w14:textId="77777777" w:rsidR="005B347D" w:rsidRDefault="005B347D" w:rsidP="008066E5">
            <w:pPr>
              <w:bidi/>
              <w:spacing w:before="240" w:after="240" w:line="480" w:lineRule="auto"/>
              <w:jc w:val="center"/>
            </w:pPr>
            <w:r>
              <w:t>xx</w:t>
            </w:r>
          </w:p>
        </w:tc>
        <w:tc>
          <w:tcPr>
            <w:tcW w:w="62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5CC17122" w14:textId="77777777" w:rsidR="005B347D" w:rsidRDefault="005B347D" w:rsidP="008066E5">
            <w:pPr>
              <w:bidi/>
              <w:spacing w:before="240" w:after="240" w:line="480" w:lineRule="auto"/>
              <w:jc w:val="center"/>
            </w:pPr>
            <w:r>
              <w:t>xx</w:t>
            </w:r>
          </w:p>
        </w:tc>
        <w:tc>
          <w:tcPr>
            <w:tcW w:w="1022" w:type="dxa"/>
            <w:tcBorders>
              <w:top w:val="nil"/>
              <w:left w:val="nil"/>
              <w:bottom w:val="single" w:sz="8" w:space="0" w:color="7F7F7F"/>
              <w:right w:val="single" w:sz="8" w:space="0" w:color="7F7F7F"/>
            </w:tcBorders>
            <w:shd w:val="clear" w:color="auto" w:fill="A3CDED"/>
            <w:tcMar>
              <w:top w:w="100" w:type="dxa"/>
              <w:left w:w="120" w:type="dxa"/>
              <w:bottom w:w="100" w:type="dxa"/>
              <w:right w:w="120" w:type="dxa"/>
            </w:tcMar>
            <w:vAlign w:val="bottom"/>
          </w:tcPr>
          <w:p w14:paraId="041E068A" w14:textId="77777777" w:rsidR="005B347D" w:rsidRDefault="005B347D" w:rsidP="008066E5">
            <w:pPr>
              <w:bidi/>
              <w:spacing w:before="240" w:after="240" w:line="480" w:lineRule="auto"/>
              <w:jc w:val="center"/>
            </w:pPr>
            <w:r>
              <w:t>000</w:t>
            </w:r>
          </w:p>
        </w:tc>
      </w:tr>
      <w:tr w:rsidR="005B347D" w14:paraId="2426EA85" w14:textId="77777777" w:rsidTr="008066E5">
        <w:trPr>
          <w:trHeight w:val="640"/>
        </w:trPr>
        <w:tc>
          <w:tcPr>
            <w:tcW w:w="539" w:type="dxa"/>
            <w:tcBorders>
              <w:top w:val="nil"/>
              <w:left w:val="single" w:sz="8" w:space="0" w:color="7F7F7F"/>
              <w:bottom w:val="single" w:sz="8" w:space="0" w:color="7F7F7F"/>
              <w:right w:val="single" w:sz="8" w:space="0" w:color="7F7F7F"/>
            </w:tcBorders>
            <w:shd w:val="clear" w:color="auto" w:fill="A4DEF4"/>
            <w:tcMar>
              <w:top w:w="100" w:type="dxa"/>
              <w:left w:w="120" w:type="dxa"/>
              <w:bottom w:w="100" w:type="dxa"/>
              <w:right w:w="120" w:type="dxa"/>
            </w:tcMar>
            <w:vAlign w:val="bottom"/>
          </w:tcPr>
          <w:p w14:paraId="4A046CD8" w14:textId="77777777" w:rsidR="005B347D" w:rsidRDefault="005B347D" w:rsidP="008066E5">
            <w:pPr>
              <w:bidi/>
              <w:spacing w:before="240" w:after="240" w:line="480" w:lineRule="auto"/>
              <w:jc w:val="right"/>
            </w:pPr>
            <w:r>
              <w:t>S1</w:t>
            </w:r>
          </w:p>
        </w:tc>
        <w:tc>
          <w:tcPr>
            <w:tcW w:w="89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26D07CB4" w14:textId="77777777" w:rsidR="005B347D" w:rsidRDefault="005B347D" w:rsidP="008066E5">
            <w:pPr>
              <w:bidi/>
              <w:spacing w:before="240" w:after="240" w:line="480" w:lineRule="auto"/>
              <w:jc w:val="center"/>
            </w:pPr>
            <w:r>
              <w:t>00010</w:t>
            </w:r>
          </w:p>
        </w:tc>
        <w:tc>
          <w:tcPr>
            <w:tcW w:w="539"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274CBDE3" w14:textId="77777777" w:rsidR="005B347D" w:rsidRDefault="005B347D" w:rsidP="008066E5">
            <w:pPr>
              <w:bidi/>
              <w:spacing w:before="240" w:after="240" w:line="480" w:lineRule="auto"/>
              <w:jc w:val="center"/>
            </w:pPr>
            <w:r>
              <w:t>xx</w:t>
            </w:r>
          </w:p>
        </w:tc>
        <w:tc>
          <w:tcPr>
            <w:tcW w:w="539"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461D85A8" w14:textId="77777777" w:rsidR="005B347D" w:rsidRDefault="005B347D" w:rsidP="008066E5">
            <w:pPr>
              <w:bidi/>
              <w:spacing w:before="240" w:after="240" w:line="480" w:lineRule="auto"/>
              <w:jc w:val="center"/>
            </w:pPr>
            <w:r>
              <w:t>xx</w:t>
            </w:r>
          </w:p>
        </w:tc>
        <w:tc>
          <w:tcPr>
            <w:tcW w:w="795"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759D4FDA" w14:textId="77777777" w:rsidR="005B347D" w:rsidRDefault="005B347D" w:rsidP="008066E5">
            <w:pPr>
              <w:bidi/>
              <w:spacing w:before="240" w:after="240" w:line="480" w:lineRule="auto"/>
              <w:jc w:val="center"/>
            </w:pPr>
            <w:r>
              <w:t>S4</w:t>
            </w:r>
          </w:p>
        </w:tc>
        <w:tc>
          <w:tcPr>
            <w:tcW w:w="285"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2F0D4586" w14:textId="77777777" w:rsidR="005B347D" w:rsidRDefault="005B347D" w:rsidP="008066E5">
            <w:pPr>
              <w:bidi/>
              <w:spacing w:before="240" w:after="240" w:line="480" w:lineRule="auto"/>
              <w:jc w:val="center"/>
            </w:pPr>
            <w:r>
              <w:t>S1</w:t>
            </w:r>
          </w:p>
        </w:tc>
        <w:tc>
          <w:tcPr>
            <w:tcW w:w="5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2B30EBBD" w14:textId="77777777" w:rsidR="005B347D" w:rsidRDefault="005B347D" w:rsidP="008066E5">
            <w:pPr>
              <w:bidi/>
              <w:spacing w:before="240" w:after="240" w:line="480" w:lineRule="auto"/>
              <w:jc w:val="center"/>
            </w:pPr>
            <w:r>
              <w:t>S1</w:t>
            </w:r>
          </w:p>
        </w:tc>
        <w:tc>
          <w:tcPr>
            <w:tcW w:w="5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0ED08522" w14:textId="77777777" w:rsidR="005B347D" w:rsidRDefault="005B347D" w:rsidP="008066E5">
            <w:pPr>
              <w:bidi/>
              <w:spacing w:before="240" w:after="240" w:line="480" w:lineRule="auto"/>
              <w:jc w:val="center"/>
            </w:pPr>
            <w:r>
              <w:t>S2</w:t>
            </w:r>
          </w:p>
        </w:tc>
        <w:tc>
          <w:tcPr>
            <w:tcW w:w="553"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70902A29" w14:textId="77777777" w:rsidR="005B347D" w:rsidRDefault="005B347D" w:rsidP="008066E5">
            <w:pPr>
              <w:bidi/>
              <w:spacing w:before="240" w:after="240" w:line="480" w:lineRule="auto"/>
              <w:jc w:val="center"/>
            </w:pPr>
            <w:r>
              <w:t>xx</w:t>
            </w:r>
          </w:p>
        </w:tc>
        <w:tc>
          <w:tcPr>
            <w:tcW w:w="568"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65AE6BAA" w14:textId="77777777" w:rsidR="005B347D" w:rsidRDefault="005B347D" w:rsidP="008066E5">
            <w:pPr>
              <w:bidi/>
              <w:spacing w:before="240" w:after="240" w:line="480" w:lineRule="auto"/>
              <w:jc w:val="center"/>
            </w:pPr>
            <w:r>
              <w:t>xx</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6F6553DD" w14:textId="77777777" w:rsidR="005B347D" w:rsidRDefault="005B347D" w:rsidP="008066E5">
            <w:pPr>
              <w:bidi/>
              <w:spacing w:before="240" w:after="240" w:line="480" w:lineRule="auto"/>
              <w:jc w:val="center"/>
            </w:pPr>
            <w:r>
              <w:t>xx</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1D4F2FD6" w14:textId="77777777" w:rsidR="005B347D" w:rsidRDefault="005B347D" w:rsidP="008066E5">
            <w:pPr>
              <w:bidi/>
              <w:spacing w:before="240" w:after="240" w:line="480" w:lineRule="auto"/>
              <w:jc w:val="center"/>
            </w:pPr>
            <w:r>
              <w:t>xx</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01EAE39C" w14:textId="77777777" w:rsidR="005B347D" w:rsidRDefault="005B347D" w:rsidP="008066E5">
            <w:pPr>
              <w:bidi/>
              <w:spacing w:before="240" w:after="240" w:line="480" w:lineRule="auto"/>
              <w:jc w:val="center"/>
            </w:pPr>
            <w:r>
              <w:t>xx</w:t>
            </w:r>
          </w:p>
        </w:tc>
        <w:tc>
          <w:tcPr>
            <w:tcW w:w="62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2B2A9A5C" w14:textId="77777777" w:rsidR="005B347D" w:rsidRDefault="005B347D" w:rsidP="008066E5">
            <w:pPr>
              <w:bidi/>
              <w:spacing w:before="240" w:after="240" w:line="480" w:lineRule="auto"/>
              <w:jc w:val="center"/>
            </w:pPr>
            <w:r>
              <w:t>xx</w:t>
            </w:r>
          </w:p>
        </w:tc>
        <w:tc>
          <w:tcPr>
            <w:tcW w:w="1022" w:type="dxa"/>
            <w:tcBorders>
              <w:top w:val="nil"/>
              <w:left w:val="nil"/>
              <w:bottom w:val="single" w:sz="8" w:space="0" w:color="7F7F7F"/>
              <w:right w:val="single" w:sz="8" w:space="0" w:color="7F7F7F"/>
            </w:tcBorders>
            <w:shd w:val="clear" w:color="auto" w:fill="A3CDED"/>
            <w:tcMar>
              <w:top w:w="100" w:type="dxa"/>
              <w:left w:w="120" w:type="dxa"/>
              <w:bottom w:w="100" w:type="dxa"/>
              <w:right w:w="120" w:type="dxa"/>
            </w:tcMar>
            <w:vAlign w:val="bottom"/>
          </w:tcPr>
          <w:p w14:paraId="1C70883A" w14:textId="77777777" w:rsidR="005B347D" w:rsidRDefault="005B347D" w:rsidP="008066E5">
            <w:pPr>
              <w:bidi/>
              <w:spacing w:before="240" w:after="240" w:line="480" w:lineRule="auto"/>
              <w:jc w:val="center"/>
            </w:pPr>
            <w:r>
              <w:t>001</w:t>
            </w:r>
          </w:p>
        </w:tc>
      </w:tr>
      <w:tr w:rsidR="005B347D" w14:paraId="01279136" w14:textId="77777777" w:rsidTr="008066E5">
        <w:trPr>
          <w:trHeight w:val="620"/>
        </w:trPr>
        <w:tc>
          <w:tcPr>
            <w:tcW w:w="539" w:type="dxa"/>
            <w:tcBorders>
              <w:top w:val="nil"/>
              <w:left w:val="single" w:sz="8" w:space="0" w:color="7F7F7F"/>
              <w:bottom w:val="single" w:sz="8" w:space="0" w:color="7F7F7F"/>
              <w:right w:val="single" w:sz="8" w:space="0" w:color="7F7F7F"/>
            </w:tcBorders>
            <w:shd w:val="clear" w:color="auto" w:fill="A4DEF4"/>
            <w:tcMar>
              <w:top w:w="100" w:type="dxa"/>
              <w:left w:w="120" w:type="dxa"/>
              <w:bottom w:w="100" w:type="dxa"/>
              <w:right w:w="120" w:type="dxa"/>
            </w:tcMar>
            <w:vAlign w:val="bottom"/>
          </w:tcPr>
          <w:p w14:paraId="03FFB4CE" w14:textId="77777777" w:rsidR="005B347D" w:rsidRDefault="005B347D" w:rsidP="008066E5">
            <w:pPr>
              <w:bidi/>
              <w:spacing w:before="240" w:after="240" w:line="480" w:lineRule="auto"/>
              <w:jc w:val="right"/>
            </w:pPr>
            <w:r>
              <w:t>S2</w:t>
            </w:r>
          </w:p>
        </w:tc>
        <w:tc>
          <w:tcPr>
            <w:tcW w:w="89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03C7F711" w14:textId="77777777" w:rsidR="005B347D" w:rsidRDefault="005B347D" w:rsidP="008066E5">
            <w:pPr>
              <w:bidi/>
              <w:spacing w:before="240" w:after="240" w:line="480" w:lineRule="auto"/>
              <w:jc w:val="center"/>
            </w:pPr>
            <w:r>
              <w:t>00100</w:t>
            </w:r>
          </w:p>
        </w:tc>
        <w:tc>
          <w:tcPr>
            <w:tcW w:w="539"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295DEB71" w14:textId="77777777" w:rsidR="005B347D" w:rsidRDefault="005B347D" w:rsidP="008066E5">
            <w:pPr>
              <w:bidi/>
              <w:spacing w:before="240" w:after="240" w:line="480" w:lineRule="auto"/>
              <w:jc w:val="center"/>
            </w:pPr>
            <w:r>
              <w:t>xx</w:t>
            </w:r>
          </w:p>
        </w:tc>
        <w:tc>
          <w:tcPr>
            <w:tcW w:w="539"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131E2499" w14:textId="77777777" w:rsidR="005B347D" w:rsidRDefault="005B347D" w:rsidP="008066E5">
            <w:pPr>
              <w:bidi/>
              <w:spacing w:before="240" w:after="240" w:line="480" w:lineRule="auto"/>
              <w:jc w:val="center"/>
            </w:pPr>
            <w:r>
              <w:t>xx</w:t>
            </w:r>
          </w:p>
        </w:tc>
        <w:tc>
          <w:tcPr>
            <w:tcW w:w="795"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066EAD32" w14:textId="77777777" w:rsidR="005B347D" w:rsidRDefault="005B347D" w:rsidP="008066E5">
            <w:pPr>
              <w:bidi/>
              <w:spacing w:before="240" w:after="240" w:line="480" w:lineRule="auto"/>
              <w:jc w:val="center"/>
            </w:pPr>
            <w:r>
              <w:t>S4</w:t>
            </w:r>
          </w:p>
        </w:tc>
        <w:tc>
          <w:tcPr>
            <w:tcW w:w="285"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5EF6FFB3" w14:textId="77777777" w:rsidR="005B347D" w:rsidRDefault="005B347D" w:rsidP="008066E5">
            <w:pPr>
              <w:bidi/>
              <w:spacing w:before="240" w:after="240" w:line="480" w:lineRule="auto"/>
              <w:jc w:val="center"/>
            </w:pPr>
            <w:r>
              <w:t>xx</w:t>
            </w:r>
          </w:p>
        </w:tc>
        <w:tc>
          <w:tcPr>
            <w:tcW w:w="5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44BC5A22" w14:textId="77777777" w:rsidR="005B347D" w:rsidRDefault="005B347D" w:rsidP="008066E5">
            <w:pPr>
              <w:bidi/>
              <w:spacing w:before="240" w:after="240" w:line="480" w:lineRule="auto"/>
              <w:jc w:val="center"/>
            </w:pPr>
            <w:r>
              <w:t>xx</w:t>
            </w:r>
          </w:p>
        </w:tc>
        <w:tc>
          <w:tcPr>
            <w:tcW w:w="5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08DA979B" w14:textId="77777777" w:rsidR="005B347D" w:rsidRDefault="005B347D" w:rsidP="008066E5">
            <w:pPr>
              <w:bidi/>
              <w:spacing w:before="240" w:after="240" w:line="480" w:lineRule="auto"/>
              <w:jc w:val="center"/>
            </w:pPr>
            <w:r>
              <w:t>xx</w:t>
            </w:r>
          </w:p>
        </w:tc>
        <w:tc>
          <w:tcPr>
            <w:tcW w:w="553"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44F6D333" w14:textId="77777777" w:rsidR="005B347D" w:rsidRDefault="005B347D" w:rsidP="008066E5">
            <w:pPr>
              <w:bidi/>
              <w:spacing w:before="240" w:after="240" w:line="480" w:lineRule="auto"/>
              <w:jc w:val="center"/>
            </w:pPr>
            <w:r>
              <w:t>S2</w:t>
            </w:r>
          </w:p>
        </w:tc>
        <w:tc>
          <w:tcPr>
            <w:tcW w:w="568"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4C1126B7" w14:textId="77777777" w:rsidR="005B347D" w:rsidRDefault="005B347D" w:rsidP="008066E5">
            <w:pPr>
              <w:bidi/>
              <w:spacing w:before="240" w:after="240" w:line="480" w:lineRule="auto"/>
              <w:jc w:val="center"/>
            </w:pPr>
            <w:r>
              <w:t>S0</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4907167E" w14:textId="77777777" w:rsidR="005B347D" w:rsidRDefault="005B347D" w:rsidP="008066E5">
            <w:pPr>
              <w:bidi/>
              <w:spacing w:before="240" w:after="240" w:line="480" w:lineRule="auto"/>
              <w:jc w:val="center"/>
            </w:pPr>
            <w:r>
              <w:t>xx</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2FF6BBB6" w14:textId="77777777" w:rsidR="005B347D" w:rsidRDefault="005B347D" w:rsidP="008066E5">
            <w:pPr>
              <w:bidi/>
              <w:spacing w:before="240" w:after="240" w:line="480" w:lineRule="auto"/>
              <w:jc w:val="center"/>
            </w:pPr>
            <w:r>
              <w:t>xx</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278C0A16" w14:textId="77777777" w:rsidR="005B347D" w:rsidRDefault="005B347D" w:rsidP="008066E5">
            <w:pPr>
              <w:bidi/>
              <w:spacing w:before="240" w:after="240" w:line="480" w:lineRule="auto"/>
              <w:jc w:val="center"/>
            </w:pPr>
            <w:r>
              <w:t>xx</w:t>
            </w:r>
          </w:p>
        </w:tc>
        <w:tc>
          <w:tcPr>
            <w:tcW w:w="62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426BC715" w14:textId="77777777" w:rsidR="005B347D" w:rsidRDefault="005B347D" w:rsidP="008066E5">
            <w:pPr>
              <w:bidi/>
              <w:spacing w:before="240" w:after="240" w:line="480" w:lineRule="auto"/>
              <w:jc w:val="center"/>
            </w:pPr>
            <w:r>
              <w:t>xx</w:t>
            </w:r>
          </w:p>
        </w:tc>
        <w:tc>
          <w:tcPr>
            <w:tcW w:w="1022" w:type="dxa"/>
            <w:tcBorders>
              <w:top w:val="nil"/>
              <w:left w:val="nil"/>
              <w:bottom w:val="single" w:sz="8" w:space="0" w:color="7F7F7F"/>
              <w:right w:val="single" w:sz="8" w:space="0" w:color="7F7F7F"/>
            </w:tcBorders>
            <w:shd w:val="clear" w:color="auto" w:fill="A3CDED"/>
            <w:tcMar>
              <w:top w:w="100" w:type="dxa"/>
              <w:left w:w="120" w:type="dxa"/>
              <w:bottom w:w="100" w:type="dxa"/>
              <w:right w:w="120" w:type="dxa"/>
            </w:tcMar>
            <w:vAlign w:val="bottom"/>
          </w:tcPr>
          <w:p w14:paraId="3BC14958" w14:textId="77777777" w:rsidR="005B347D" w:rsidRDefault="005B347D" w:rsidP="008066E5">
            <w:pPr>
              <w:bidi/>
              <w:spacing w:before="240" w:after="240" w:line="480" w:lineRule="auto"/>
              <w:jc w:val="center"/>
            </w:pPr>
            <w:r>
              <w:t>010</w:t>
            </w:r>
          </w:p>
        </w:tc>
      </w:tr>
      <w:tr w:rsidR="005B347D" w14:paraId="216FA8CE" w14:textId="77777777" w:rsidTr="008066E5">
        <w:trPr>
          <w:trHeight w:val="620"/>
        </w:trPr>
        <w:tc>
          <w:tcPr>
            <w:tcW w:w="539" w:type="dxa"/>
            <w:tcBorders>
              <w:top w:val="nil"/>
              <w:left w:val="single" w:sz="8" w:space="0" w:color="7F7F7F"/>
              <w:bottom w:val="single" w:sz="8" w:space="0" w:color="7F7F7F"/>
              <w:right w:val="single" w:sz="8" w:space="0" w:color="7F7F7F"/>
            </w:tcBorders>
            <w:shd w:val="clear" w:color="auto" w:fill="A4DEF4"/>
            <w:tcMar>
              <w:top w:w="100" w:type="dxa"/>
              <w:left w:w="120" w:type="dxa"/>
              <w:bottom w:w="100" w:type="dxa"/>
              <w:right w:w="120" w:type="dxa"/>
            </w:tcMar>
            <w:vAlign w:val="bottom"/>
          </w:tcPr>
          <w:p w14:paraId="65FA68BB" w14:textId="77777777" w:rsidR="005B347D" w:rsidRDefault="005B347D" w:rsidP="008066E5">
            <w:pPr>
              <w:bidi/>
              <w:spacing w:before="240" w:after="240" w:line="480" w:lineRule="auto"/>
              <w:jc w:val="right"/>
            </w:pPr>
            <w:r>
              <w:t>S3</w:t>
            </w:r>
          </w:p>
        </w:tc>
        <w:tc>
          <w:tcPr>
            <w:tcW w:w="89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5290BCE7" w14:textId="77777777" w:rsidR="005B347D" w:rsidRDefault="005B347D" w:rsidP="008066E5">
            <w:pPr>
              <w:bidi/>
              <w:spacing w:before="240" w:after="240" w:line="480" w:lineRule="auto"/>
              <w:jc w:val="center"/>
            </w:pPr>
            <w:r>
              <w:t>01000</w:t>
            </w:r>
          </w:p>
        </w:tc>
        <w:tc>
          <w:tcPr>
            <w:tcW w:w="539"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15ABCF99" w14:textId="77777777" w:rsidR="005B347D" w:rsidRDefault="005B347D" w:rsidP="008066E5">
            <w:pPr>
              <w:bidi/>
              <w:spacing w:before="240" w:after="240" w:line="480" w:lineRule="auto"/>
              <w:jc w:val="center"/>
            </w:pPr>
            <w:r>
              <w:t>xx</w:t>
            </w:r>
          </w:p>
        </w:tc>
        <w:tc>
          <w:tcPr>
            <w:tcW w:w="539"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7B47E6B6" w14:textId="77777777" w:rsidR="005B347D" w:rsidRDefault="005B347D" w:rsidP="008066E5">
            <w:pPr>
              <w:bidi/>
              <w:spacing w:before="240" w:after="240" w:line="480" w:lineRule="auto"/>
              <w:jc w:val="center"/>
            </w:pPr>
            <w:r>
              <w:t>xx</w:t>
            </w:r>
          </w:p>
        </w:tc>
        <w:tc>
          <w:tcPr>
            <w:tcW w:w="795"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106AD4EC" w14:textId="77777777" w:rsidR="005B347D" w:rsidRDefault="005B347D" w:rsidP="008066E5">
            <w:pPr>
              <w:bidi/>
              <w:spacing w:before="240" w:after="240" w:line="480" w:lineRule="auto"/>
              <w:jc w:val="center"/>
            </w:pPr>
            <w:r>
              <w:t>S4</w:t>
            </w:r>
          </w:p>
        </w:tc>
        <w:tc>
          <w:tcPr>
            <w:tcW w:w="285"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6D771E80" w14:textId="77777777" w:rsidR="005B347D" w:rsidRDefault="005B347D" w:rsidP="008066E5">
            <w:pPr>
              <w:bidi/>
              <w:spacing w:before="240" w:after="240" w:line="480" w:lineRule="auto"/>
              <w:jc w:val="center"/>
            </w:pPr>
            <w:r>
              <w:t>xx</w:t>
            </w:r>
          </w:p>
        </w:tc>
        <w:tc>
          <w:tcPr>
            <w:tcW w:w="5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0DD9FA42" w14:textId="77777777" w:rsidR="005B347D" w:rsidRDefault="005B347D" w:rsidP="008066E5">
            <w:pPr>
              <w:bidi/>
              <w:spacing w:before="240" w:after="240" w:line="480" w:lineRule="auto"/>
              <w:jc w:val="center"/>
            </w:pPr>
            <w:r>
              <w:t>xx</w:t>
            </w:r>
          </w:p>
        </w:tc>
        <w:tc>
          <w:tcPr>
            <w:tcW w:w="5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7E625CDC" w14:textId="77777777" w:rsidR="005B347D" w:rsidRDefault="005B347D" w:rsidP="008066E5">
            <w:pPr>
              <w:bidi/>
              <w:spacing w:before="240" w:after="240" w:line="480" w:lineRule="auto"/>
              <w:jc w:val="center"/>
            </w:pPr>
            <w:r>
              <w:t>xx</w:t>
            </w:r>
          </w:p>
        </w:tc>
        <w:tc>
          <w:tcPr>
            <w:tcW w:w="553"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1E916E8B" w14:textId="77777777" w:rsidR="005B347D" w:rsidRDefault="005B347D" w:rsidP="008066E5">
            <w:pPr>
              <w:bidi/>
              <w:spacing w:before="240" w:after="240" w:line="480" w:lineRule="auto"/>
              <w:jc w:val="center"/>
            </w:pPr>
            <w:r>
              <w:t>xx</w:t>
            </w:r>
          </w:p>
        </w:tc>
        <w:tc>
          <w:tcPr>
            <w:tcW w:w="568"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4C4A7F78" w14:textId="77777777" w:rsidR="005B347D" w:rsidRDefault="005B347D" w:rsidP="008066E5">
            <w:pPr>
              <w:bidi/>
              <w:spacing w:before="240" w:after="240" w:line="480" w:lineRule="auto"/>
              <w:jc w:val="center"/>
            </w:pPr>
            <w:r>
              <w:t>xx</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6109088A" w14:textId="77777777" w:rsidR="005B347D" w:rsidRDefault="005B347D" w:rsidP="008066E5">
            <w:pPr>
              <w:bidi/>
              <w:spacing w:before="240" w:after="240" w:line="480" w:lineRule="auto"/>
              <w:jc w:val="center"/>
            </w:pPr>
            <w:r>
              <w:t>xx</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32999031" w14:textId="77777777" w:rsidR="005B347D" w:rsidRDefault="005B347D" w:rsidP="008066E5">
            <w:pPr>
              <w:bidi/>
              <w:spacing w:before="240" w:after="240" w:line="480" w:lineRule="auto"/>
              <w:jc w:val="center"/>
            </w:pPr>
            <w:r>
              <w:t>xx</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483D7D85" w14:textId="77777777" w:rsidR="005B347D" w:rsidRDefault="005B347D" w:rsidP="008066E5">
            <w:pPr>
              <w:bidi/>
              <w:spacing w:before="240" w:after="240" w:line="480" w:lineRule="auto"/>
              <w:jc w:val="center"/>
            </w:pPr>
            <w:r>
              <w:t>S3</w:t>
            </w:r>
          </w:p>
        </w:tc>
        <w:tc>
          <w:tcPr>
            <w:tcW w:w="62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7A05295C" w14:textId="77777777" w:rsidR="005B347D" w:rsidRDefault="005B347D" w:rsidP="008066E5">
            <w:pPr>
              <w:bidi/>
              <w:spacing w:before="240" w:after="240" w:line="480" w:lineRule="auto"/>
              <w:jc w:val="center"/>
            </w:pPr>
            <w:r>
              <w:t>S0</w:t>
            </w:r>
          </w:p>
        </w:tc>
        <w:tc>
          <w:tcPr>
            <w:tcW w:w="1022" w:type="dxa"/>
            <w:tcBorders>
              <w:top w:val="nil"/>
              <w:left w:val="nil"/>
              <w:bottom w:val="single" w:sz="8" w:space="0" w:color="7F7F7F"/>
              <w:right w:val="single" w:sz="8" w:space="0" w:color="7F7F7F"/>
            </w:tcBorders>
            <w:shd w:val="clear" w:color="auto" w:fill="A3CDED"/>
            <w:tcMar>
              <w:top w:w="100" w:type="dxa"/>
              <w:left w:w="120" w:type="dxa"/>
              <w:bottom w:w="100" w:type="dxa"/>
              <w:right w:w="120" w:type="dxa"/>
            </w:tcMar>
            <w:vAlign w:val="bottom"/>
          </w:tcPr>
          <w:p w14:paraId="3310AAA7" w14:textId="77777777" w:rsidR="005B347D" w:rsidRDefault="005B347D" w:rsidP="008066E5">
            <w:pPr>
              <w:bidi/>
              <w:spacing w:before="240" w:after="240" w:line="480" w:lineRule="auto"/>
              <w:jc w:val="center"/>
            </w:pPr>
            <w:r>
              <w:t>011</w:t>
            </w:r>
          </w:p>
        </w:tc>
      </w:tr>
      <w:tr w:rsidR="005B347D" w14:paraId="50186A24" w14:textId="77777777" w:rsidTr="008066E5">
        <w:trPr>
          <w:trHeight w:val="620"/>
        </w:trPr>
        <w:tc>
          <w:tcPr>
            <w:tcW w:w="539" w:type="dxa"/>
            <w:tcBorders>
              <w:top w:val="nil"/>
              <w:left w:val="single" w:sz="8" w:space="0" w:color="7F7F7F"/>
              <w:bottom w:val="single" w:sz="8" w:space="0" w:color="7F7F7F"/>
              <w:right w:val="single" w:sz="8" w:space="0" w:color="7F7F7F"/>
            </w:tcBorders>
            <w:shd w:val="clear" w:color="auto" w:fill="A4DEF4"/>
            <w:tcMar>
              <w:top w:w="100" w:type="dxa"/>
              <w:left w:w="120" w:type="dxa"/>
              <w:bottom w:w="100" w:type="dxa"/>
              <w:right w:w="120" w:type="dxa"/>
            </w:tcMar>
            <w:vAlign w:val="bottom"/>
          </w:tcPr>
          <w:p w14:paraId="53AB9C09" w14:textId="77777777" w:rsidR="005B347D" w:rsidRDefault="005B347D" w:rsidP="008066E5">
            <w:pPr>
              <w:bidi/>
              <w:spacing w:before="240" w:after="240" w:line="480" w:lineRule="auto"/>
              <w:jc w:val="right"/>
            </w:pPr>
            <w:r>
              <w:lastRenderedPageBreak/>
              <w:t>S4</w:t>
            </w:r>
          </w:p>
        </w:tc>
        <w:tc>
          <w:tcPr>
            <w:tcW w:w="89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798DDDC2" w14:textId="77777777" w:rsidR="005B347D" w:rsidRDefault="005B347D" w:rsidP="008066E5">
            <w:pPr>
              <w:bidi/>
              <w:spacing w:before="240" w:after="240" w:line="480" w:lineRule="auto"/>
              <w:jc w:val="center"/>
            </w:pPr>
            <w:r>
              <w:t>10000</w:t>
            </w:r>
          </w:p>
        </w:tc>
        <w:tc>
          <w:tcPr>
            <w:tcW w:w="539"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5281492C" w14:textId="77777777" w:rsidR="005B347D" w:rsidRDefault="005B347D" w:rsidP="008066E5">
            <w:pPr>
              <w:bidi/>
              <w:spacing w:before="240" w:after="240" w:line="480" w:lineRule="auto"/>
              <w:jc w:val="center"/>
            </w:pPr>
            <w:r>
              <w:t>xx</w:t>
            </w:r>
          </w:p>
        </w:tc>
        <w:tc>
          <w:tcPr>
            <w:tcW w:w="539"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44E0F3D4" w14:textId="77777777" w:rsidR="005B347D" w:rsidRDefault="005B347D" w:rsidP="008066E5">
            <w:pPr>
              <w:bidi/>
              <w:spacing w:before="240" w:after="240" w:line="480" w:lineRule="auto"/>
              <w:jc w:val="center"/>
            </w:pPr>
            <w:r>
              <w:t>xx</w:t>
            </w:r>
          </w:p>
        </w:tc>
        <w:tc>
          <w:tcPr>
            <w:tcW w:w="795"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04F6D380" w14:textId="77777777" w:rsidR="005B347D" w:rsidRDefault="005B347D" w:rsidP="008066E5">
            <w:pPr>
              <w:bidi/>
              <w:spacing w:before="240" w:after="240" w:line="480" w:lineRule="auto"/>
              <w:jc w:val="center"/>
            </w:pPr>
            <w:r>
              <w:t>xx</w:t>
            </w:r>
          </w:p>
        </w:tc>
        <w:tc>
          <w:tcPr>
            <w:tcW w:w="285"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0C1C93EB" w14:textId="77777777" w:rsidR="005B347D" w:rsidRDefault="005B347D" w:rsidP="008066E5">
            <w:pPr>
              <w:bidi/>
              <w:spacing w:before="240" w:after="240" w:line="480" w:lineRule="auto"/>
              <w:jc w:val="center"/>
            </w:pPr>
            <w:r>
              <w:t>xx</w:t>
            </w:r>
          </w:p>
        </w:tc>
        <w:tc>
          <w:tcPr>
            <w:tcW w:w="5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3F635D9C" w14:textId="77777777" w:rsidR="005B347D" w:rsidRDefault="005B347D" w:rsidP="008066E5">
            <w:pPr>
              <w:bidi/>
              <w:spacing w:before="240" w:after="240" w:line="480" w:lineRule="auto"/>
              <w:jc w:val="center"/>
            </w:pPr>
            <w:r>
              <w:t>xx</w:t>
            </w:r>
          </w:p>
        </w:tc>
        <w:tc>
          <w:tcPr>
            <w:tcW w:w="5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620B0F33" w14:textId="77777777" w:rsidR="005B347D" w:rsidRDefault="005B347D" w:rsidP="008066E5">
            <w:pPr>
              <w:bidi/>
              <w:spacing w:before="240" w:after="240" w:line="480" w:lineRule="auto"/>
              <w:jc w:val="center"/>
            </w:pPr>
            <w:r>
              <w:t>xx</w:t>
            </w:r>
          </w:p>
        </w:tc>
        <w:tc>
          <w:tcPr>
            <w:tcW w:w="553"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5D52F616" w14:textId="77777777" w:rsidR="005B347D" w:rsidRDefault="005B347D" w:rsidP="008066E5">
            <w:pPr>
              <w:bidi/>
              <w:spacing w:before="240" w:after="240" w:line="480" w:lineRule="auto"/>
              <w:jc w:val="center"/>
            </w:pPr>
            <w:r>
              <w:t>xx</w:t>
            </w:r>
          </w:p>
        </w:tc>
        <w:tc>
          <w:tcPr>
            <w:tcW w:w="568" w:type="dxa"/>
            <w:tcBorders>
              <w:top w:val="nil"/>
              <w:left w:val="nil"/>
              <w:bottom w:val="single" w:sz="8" w:space="0" w:color="7F7F7F"/>
              <w:right w:val="single" w:sz="8" w:space="0" w:color="7F7F7F"/>
            </w:tcBorders>
            <w:shd w:val="clear" w:color="auto" w:fill="D1EFFA"/>
            <w:tcMar>
              <w:top w:w="100" w:type="dxa"/>
              <w:left w:w="120" w:type="dxa"/>
              <w:bottom w:w="100" w:type="dxa"/>
              <w:right w:w="120" w:type="dxa"/>
            </w:tcMar>
            <w:vAlign w:val="bottom"/>
          </w:tcPr>
          <w:p w14:paraId="52B78CAC" w14:textId="77777777" w:rsidR="005B347D" w:rsidRDefault="005B347D" w:rsidP="008066E5">
            <w:pPr>
              <w:bidi/>
              <w:spacing w:before="240" w:after="240" w:line="480" w:lineRule="auto"/>
              <w:jc w:val="center"/>
            </w:pPr>
            <w:r>
              <w:t>xx</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669C84CA" w14:textId="77777777" w:rsidR="005B347D" w:rsidRDefault="005B347D" w:rsidP="008066E5">
            <w:pPr>
              <w:bidi/>
              <w:spacing w:before="240" w:after="240" w:line="480" w:lineRule="auto"/>
              <w:jc w:val="center"/>
            </w:pPr>
            <w:r>
              <w:t>S4</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1D9F1F36" w14:textId="77777777" w:rsidR="005B347D" w:rsidRDefault="005B347D" w:rsidP="008066E5">
            <w:pPr>
              <w:bidi/>
              <w:spacing w:before="240" w:after="240" w:line="480" w:lineRule="auto"/>
              <w:jc w:val="center"/>
            </w:pPr>
            <w:r>
              <w:t>S3</w:t>
            </w:r>
          </w:p>
        </w:tc>
        <w:tc>
          <w:tcPr>
            <w:tcW w:w="639"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7C7D2EAF" w14:textId="77777777" w:rsidR="005B347D" w:rsidRDefault="005B347D" w:rsidP="008066E5">
            <w:pPr>
              <w:bidi/>
              <w:spacing w:before="240" w:after="240" w:line="480" w:lineRule="auto"/>
              <w:jc w:val="center"/>
            </w:pPr>
            <w:r>
              <w:t>xx</w:t>
            </w:r>
          </w:p>
        </w:tc>
        <w:tc>
          <w:tcPr>
            <w:tcW w:w="624" w:type="dxa"/>
            <w:tcBorders>
              <w:top w:val="nil"/>
              <w:left w:val="nil"/>
              <w:bottom w:val="single" w:sz="8" w:space="0" w:color="7F7F7F"/>
              <w:right w:val="single" w:sz="8" w:space="0" w:color="7F7F7F"/>
            </w:tcBorders>
            <w:shd w:val="clear" w:color="auto" w:fill="A4DEF4"/>
            <w:tcMar>
              <w:top w:w="100" w:type="dxa"/>
              <w:left w:w="120" w:type="dxa"/>
              <w:bottom w:w="100" w:type="dxa"/>
              <w:right w:w="120" w:type="dxa"/>
            </w:tcMar>
            <w:vAlign w:val="bottom"/>
          </w:tcPr>
          <w:p w14:paraId="6974E822" w14:textId="77777777" w:rsidR="005B347D" w:rsidRDefault="005B347D" w:rsidP="008066E5">
            <w:pPr>
              <w:bidi/>
              <w:spacing w:before="240" w:after="240" w:line="480" w:lineRule="auto"/>
              <w:jc w:val="center"/>
            </w:pPr>
            <w:r>
              <w:t>xx</w:t>
            </w:r>
          </w:p>
        </w:tc>
        <w:tc>
          <w:tcPr>
            <w:tcW w:w="1022" w:type="dxa"/>
            <w:tcBorders>
              <w:top w:val="nil"/>
              <w:left w:val="nil"/>
              <w:bottom w:val="single" w:sz="8" w:space="0" w:color="7F7F7F"/>
              <w:right w:val="single" w:sz="8" w:space="0" w:color="7F7F7F"/>
            </w:tcBorders>
            <w:shd w:val="clear" w:color="auto" w:fill="A3CDED"/>
            <w:tcMar>
              <w:top w:w="100" w:type="dxa"/>
              <w:left w:w="120" w:type="dxa"/>
              <w:bottom w:w="100" w:type="dxa"/>
              <w:right w:w="120" w:type="dxa"/>
            </w:tcMar>
            <w:vAlign w:val="bottom"/>
          </w:tcPr>
          <w:p w14:paraId="44FA443B" w14:textId="77777777" w:rsidR="005B347D" w:rsidRDefault="005B347D" w:rsidP="008066E5">
            <w:pPr>
              <w:bidi/>
              <w:spacing w:before="240" w:after="240" w:line="480" w:lineRule="auto"/>
              <w:jc w:val="center"/>
            </w:pPr>
            <w:r>
              <w:t>100</w:t>
            </w:r>
          </w:p>
        </w:tc>
      </w:tr>
    </w:tbl>
    <w:p w14:paraId="53ACD7B2" w14:textId="77777777" w:rsidR="005B347D" w:rsidRDefault="005B347D" w:rsidP="005B347D">
      <w:pPr>
        <w:spacing w:before="240" w:after="240" w:line="480" w:lineRule="auto"/>
      </w:pPr>
      <w:r>
        <w:t xml:space="preserve"> </w:t>
      </w:r>
    </w:p>
    <w:p w14:paraId="28DBA1BB" w14:textId="77777777" w:rsidR="005B347D" w:rsidRDefault="005B347D" w:rsidP="005B347D">
      <w:pPr>
        <w:spacing w:before="240" w:after="240" w:line="480" w:lineRule="auto"/>
      </w:pPr>
      <w:r>
        <w:t xml:space="preserve">The web interface is hosted on Microsoft IIS 7, and uses Microsoft </w:t>
      </w:r>
      <w:proofErr w:type="spellStart"/>
      <w:r>
        <w:t>SignalR</w:t>
      </w:r>
      <w:proofErr w:type="spellEnd"/>
      <w:r>
        <w:t xml:space="preserve"> for real-time applications and updates. It also uses Microsoft SQL 2008 to handle database related functionality.</w:t>
      </w:r>
    </w:p>
    <w:p w14:paraId="0CD84327" w14:textId="57125F69" w:rsidR="005B347D" w:rsidRDefault="005B347D" w:rsidP="005B347D">
      <w:pPr>
        <w:spacing w:before="240" w:after="240" w:line="480" w:lineRule="auto"/>
      </w:pPr>
      <w:r>
        <w:t xml:space="preserve">The </w:t>
      </w:r>
      <w:r w:rsidR="008066E5">
        <w:t>Wi-Fi</w:t>
      </w:r>
      <w:r>
        <w:t xml:space="preserve"> device will have a total of 4 phases of tests that it will go through during the </w:t>
      </w:r>
      <w:r w:rsidR="008066E5">
        <w:t>project’s</w:t>
      </w:r>
      <w:r>
        <w:t xml:space="preserve"> timeline. The phases are as follows: Phase 1, Phase 2, Phase 3, and Final Phase.</w:t>
      </w:r>
    </w:p>
    <w:p w14:paraId="5F94D5D4" w14:textId="77777777" w:rsidR="005B347D" w:rsidRDefault="005B347D" w:rsidP="005B347D">
      <w:pPr>
        <w:spacing w:line="480" w:lineRule="auto"/>
      </w:pPr>
    </w:p>
    <w:p w14:paraId="6BDC1BBA" w14:textId="77777777" w:rsidR="005B347D" w:rsidRDefault="005B347D" w:rsidP="005B347D">
      <w:pPr>
        <w:spacing w:line="480" w:lineRule="auto"/>
      </w:pPr>
      <w:r>
        <w:rPr>
          <w:b/>
        </w:rPr>
        <w:t>Phase 1:</w:t>
      </w:r>
      <w:r>
        <w:t xml:space="preserve"> The Wi-Fi module will be tested out of the box to see if the Atmel Studio IDE can read the chip, and chip identification number.</w:t>
      </w:r>
    </w:p>
    <w:p w14:paraId="7620961E" w14:textId="77777777" w:rsidR="005B347D" w:rsidRDefault="005B347D" w:rsidP="005B347D">
      <w:pPr>
        <w:spacing w:line="480" w:lineRule="auto"/>
      </w:pPr>
    </w:p>
    <w:p w14:paraId="5B2BFE4C" w14:textId="77777777" w:rsidR="005B347D" w:rsidRDefault="005B347D" w:rsidP="005B347D">
      <w:pPr>
        <w:spacing w:line="480" w:lineRule="auto"/>
      </w:pPr>
      <w:r>
        <w:rPr>
          <w:b/>
        </w:rPr>
        <w:t>Phase 2:</w:t>
      </w:r>
      <w:r>
        <w:t xml:space="preserve"> The Wi-Fi module will be tested against known libraries and a known working MCU that the documentation suggests. In this phase the basic module operations and functions will be learned and tested by going through the training laid out in the documentation. </w:t>
      </w:r>
    </w:p>
    <w:p w14:paraId="41C79E20" w14:textId="77777777" w:rsidR="005B347D" w:rsidRDefault="005B347D" w:rsidP="005B347D">
      <w:pPr>
        <w:spacing w:line="480" w:lineRule="auto"/>
      </w:pPr>
    </w:p>
    <w:p w14:paraId="2209F669" w14:textId="77777777" w:rsidR="005B347D" w:rsidRDefault="005B347D" w:rsidP="005B347D">
      <w:pPr>
        <w:spacing w:line="480" w:lineRule="auto"/>
      </w:pPr>
      <w:r>
        <w:rPr>
          <w:b/>
        </w:rPr>
        <w:t>Phase 3:</w:t>
      </w:r>
      <w:r>
        <w:t xml:space="preserve"> For the next phase, the test will consist of wiring the Wi-Fi module up to the PIC32 MCU. Once this is complete, the test will then be to write and test code for the PIC32, and test communication with the Front-End application.</w:t>
      </w:r>
    </w:p>
    <w:p w14:paraId="733EEA3D" w14:textId="77777777" w:rsidR="005B347D" w:rsidRDefault="005B347D" w:rsidP="005B347D">
      <w:pPr>
        <w:spacing w:line="480" w:lineRule="auto"/>
      </w:pPr>
    </w:p>
    <w:p w14:paraId="4FAD2D08" w14:textId="4BA4765D" w:rsidR="005B347D" w:rsidRDefault="005B347D" w:rsidP="005B347D">
      <w:pPr>
        <w:spacing w:line="480" w:lineRule="auto"/>
      </w:pPr>
      <w:r>
        <w:rPr>
          <w:b/>
        </w:rPr>
        <w:lastRenderedPageBreak/>
        <w:t>Final Phase:</w:t>
      </w:r>
      <w:r>
        <w:t xml:space="preserve"> In this phase, the set of </w:t>
      </w:r>
      <w:r w:rsidR="008066E5">
        <w:t>tests</w:t>
      </w:r>
      <w:r>
        <w:t xml:space="preserve"> will consist of communication with other sub-modules to communicate with the Front-End </w:t>
      </w:r>
      <w:r w:rsidR="005402D3">
        <w:t>application and</w:t>
      </w:r>
      <w:r>
        <w:t xml:space="preserve"> actuate device function via the web-based application. It will go through the game regression style of testing with the rest of the sub-modules completed.</w:t>
      </w:r>
    </w:p>
    <w:p w14:paraId="41A563F2" w14:textId="537EB2F1" w:rsidR="009D6A8E" w:rsidRDefault="009D6A8E">
      <w:pPr>
        <w:spacing w:after="240" w:line="252" w:lineRule="auto"/>
        <w:ind w:left="0" w:right="0"/>
      </w:pPr>
      <w:r>
        <w:br w:type="page"/>
      </w:r>
    </w:p>
    <w:p w14:paraId="00F8252B" w14:textId="72220901" w:rsidR="00B57646" w:rsidRDefault="00B57646" w:rsidP="009D6A8E">
      <w:pPr>
        <w:pStyle w:val="Heading1"/>
      </w:pPr>
      <w:bookmarkStart w:id="34" w:name="_Toc27044538"/>
      <w:r>
        <w:lastRenderedPageBreak/>
        <w:t>Parts List</w:t>
      </w:r>
      <w:bookmarkEnd w:id="34"/>
    </w:p>
    <w:p w14:paraId="1EC054B7" w14:textId="77777777" w:rsidR="009D6A8E" w:rsidRPr="009D6A8E" w:rsidRDefault="009D6A8E" w:rsidP="009D6A8E"/>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254"/>
        <w:gridCol w:w="1416"/>
        <w:gridCol w:w="2180"/>
        <w:gridCol w:w="2004"/>
        <w:gridCol w:w="1253"/>
        <w:gridCol w:w="1253"/>
      </w:tblGrid>
      <w:tr w:rsidR="00B57646" w14:paraId="72C0D598" w14:textId="77777777" w:rsidTr="000954B1">
        <w:trPr>
          <w:trHeight w:val="251"/>
        </w:trPr>
        <w:tc>
          <w:tcPr>
            <w:tcW w:w="125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B68576" w14:textId="77777777" w:rsidR="00B57646" w:rsidRPr="006A0BCA" w:rsidRDefault="00B57646" w:rsidP="008066E5">
            <w:pPr>
              <w:widowControl w:val="0"/>
              <w:spacing w:line="480" w:lineRule="auto"/>
              <w:rPr>
                <w:rFonts w:cstheme="minorHAnsi"/>
                <w:sz w:val="20"/>
                <w:szCs w:val="20"/>
              </w:rPr>
            </w:pPr>
            <w:r w:rsidRPr="006A0BCA">
              <w:rPr>
                <w:rFonts w:cstheme="minorHAnsi"/>
              </w:rPr>
              <w:t>Module</w:t>
            </w:r>
          </w:p>
        </w:tc>
        <w:tc>
          <w:tcPr>
            <w:tcW w:w="141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72AEB77" w14:textId="77777777" w:rsidR="00B57646" w:rsidRPr="006A0BCA" w:rsidRDefault="00B57646" w:rsidP="008066E5">
            <w:pPr>
              <w:widowControl w:val="0"/>
              <w:spacing w:line="480" w:lineRule="auto"/>
              <w:rPr>
                <w:rFonts w:cstheme="minorHAnsi"/>
                <w:sz w:val="20"/>
                <w:szCs w:val="20"/>
              </w:rPr>
            </w:pPr>
            <w:r w:rsidRPr="006A0BCA">
              <w:rPr>
                <w:rFonts w:cstheme="minorHAnsi"/>
              </w:rPr>
              <w:t>Sub-Module</w:t>
            </w:r>
          </w:p>
        </w:tc>
        <w:tc>
          <w:tcPr>
            <w:tcW w:w="21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498133E" w14:textId="77777777" w:rsidR="00B57646" w:rsidRPr="006A0BCA" w:rsidRDefault="00B57646" w:rsidP="008066E5">
            <w:pPr>
              <w:widowControl w:val="0"/>
              <w:spacing w:line="480" w:lineRule="auto"/>
              <w:rPr>
                <w:rFonts w:cstheme="minorHAnsi"/>
                <w:sz w:val="20"/>
                <w:szCs w:val="20"/>
              </w:rPr>
            </w:pPr>
            <w:r w:rsidRPr="006A0BCA">
              <w:rPr>
                <w:rFonts w:cstheme="minorHAnsi"/>
              </w:rPr>
              <w:t>Choice 1</w:t>
            </w:r>
          </w:p>
        </w:tc>
        <w:tc>
          <w:tcPr>
            <w:tcW w:w="200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926F149" w14:textId="77777777" w:rsidR="00B57646" w:rsidRPr="006A0BCA" w:rsidRDefault="00B57646" w:rsidP="008066E5">
            <w:pPr>
              <w:widowControl w:val="0"/>
              <w:spacing w:line="480" w:lineRule="auto"/>
              <w:rPr>
                <w:rFonts w:cstheme="minorHAnsi"/>
                <w:sz w:val="20"/>
                <w:szCs w:val="20"/>
              </w:rPr>
            </w:pPr>
            <w:r w:rsidRPr="006A0BCA">
              <w:rPr>
                <w:rFonts w:cstheme="minorHAnsi"/>
              </w:rPr>
              <w:t>Choice 2</w:t>
            </w:r>
          </w:p>
        </w:tc>
        <w:tc>
          <w:tcPr>
            <w:tcW w:w="125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6036D76" w14:textId="77777777" w:rsidR="00B57646" w:rsidRPr="006A0BCA" w:rsidRDefault="00B57646" w:rsidP="008066E5">
            <w:pPr>
              <w:widowControl w:val="0"/>
              <w:spacing w:line="480" w:lineRule="auto"/>
              <w:rPr>
                <w:rFonts w:cstheme="minorHAnsi"/>
                <w:sz w:val="20"/>
                <w:szCs w:val="20"/>
              </w:rPr>
            </w:pPr>
            <w:r w:rsidRPr="006A0BCA">
              <w:rPr>
                <w:rFonts w:cstheme="minorHAnsi"/>
              </w:rPr>
              <w:t>Choice 1 Has in hand (X)</w:t>
            </w:r>
          </w:p>
        </w:tc>
        <w:tc>
          <w:tcPr>
            <w:tcW w:w="125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C8B3018" w14:textId="77777777" w:rsidR="00B57646" w:rsidRPr="006A0BCA" w:rsidRDefault="00B57646" w:rsidP="008066E5">
            <w:pPr>
              <w:widowControl w:val="0"/>
              <w:spacing w:line="480" w:lineRule="auto"/>
              <w:rPr>
                <w:rFonts w:cstheme="minorHAnsi"/>
                <w:sz w:val="20"/>
                <w:szCs w:val="20"/>
              </w:rPr>
            </w:pPr>
            <w:r w:rsidRPr="006A0BCA">
              <w:rPr>
                <w:rFonts w:cstheme="minorHAnsi"/>
              </w:rPr>
              <w:t>Choice 2 Has in hand (X)</w:t>
            </w:r>
          </w:p>
        </w:tc>
      </w:tr>
      <w:tr w:rsidR="00B57646" w14:paraId="0D9C22B8" w14:textId="77777777" w:rsidTr="000954B1">
        <w:trPr>
          <w:trHeight w:val="1223"/>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6ACF0FFE" w14:textId="77777777" w:rsidR="00B57646" w:rsidRPr="006A0BCA" w:rsidRDefault="00B57646" w:rsidP="008066E5">
            <w:pPr>
              <w:widowControl w:val="0"/>
              <w:spacing w:line="480" w:lineRule="auto"/>
              <w:rPr>
                <w:rFonts w:cstheme="minorHAnsi"/>
                <w:sz w:val="20"/>
                <w:szCs w:val="20"/>
              </w:rPr>
            </w:pPr>
            <w:r w:rsidRPr="006A0BCA">
              <w:rPr>
                <w:rFonts w:cstheme="minorHAnsi"/>
              </w:rPr>
              <w:t>Microcontroller</w:t>
            </w: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4A57325" w14:textId="77777777" w:rsidR="00B57646" w:rsidRPr="006A0BCA" w:rsidRDefault="00B57646" w:rsidP="008066E5">
            <w:pPr>
              <w:widowControl w:val="0"/>
              <w:spacing w:line="480" w:lineRule="auto"/>
              <w:rPr>
                <w:rFonts w:cstheme="minorHAnsi"/>
                <w:sz w:val="20"/>
                <w:szCs w:val="20"/>
              </w:rPr>
            </w:pPr>
          </w:p>
        </w:tc>
        <w:tc>
          <w:tcPr>
            <w:tcW w:w="21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A3F0D42" w14:textId="77777777" w:rsidR="00B57646" w:rsidRPr="006A0BCA" w:rsidRDefault="00B57646" w:rsidP="008066E5">
            <w:pPr>
              <w:widowControl w:val="0"/>
              <w:spacing w:line="480" w:lineRule="auto"/>
              <w:rPr>
                <w:rFonts w:cstheme="minorHAnsi"/>
                <w:sz w:val="20"/>
                <w:szCs w:val="20"/>
              </w:rPr>
            </w:pPr>
            <w:r w:rsidRPr="006A0BCA">
              <w:rPr>
                <w:rFonts w:cstheme="minorHAnsi"/>
              </w:rPr>
              <w:t xml:space="preserve">PIC32MZ2048ECG144 on </w:t>
            </w:r>
            <w:proofErr w:type="spellStart"/>
            <w:r w:rsidRPr="006A0BCA">
              <w:rPr>
                <w:rFonts w:cstheme="minorHAnsi"/>
              </w:rPr>
              <w:t>Olimex</w:t>
            </w:r>
            <w:proofErr w:type="spellEnd"/>
            <w:r w:rsidRPr="006A0BCA">
              <w:rPr>
                <w:rFonts w:cstheme="minorHAnsi"/>
              </w:rPr>
              <w:t xml:space="preserve"> Dev Board</w:t>
            </w:r>
          </w:p>
        </w:tc>
        <w:tc>
          <w:tcPr>
            <w:tcW w:w="200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FEC8D5E" w14:textId="77777777" w:rsidR="00B57646" w:rsidRPr="006A0BCA" w:rsidRDefault="00B57646" w:rsidP="008066E5">
            <w:pPr>
              <w:widowControl w:val="0"/>
              <w:spacing w:line="480" w:lineRule="auto"/>
              <w:rPr>
                <w:rFonts w:cstheme="minorHAnsi"/>
                <w:sz w:val="20"/>
                <w:szCs w:val="20"/>
              </w:rPr>
            </w:pPr>
            <w:r w:rsidRPr="006A0BCA">
              <w:rPr>
                <w:rFonts w:cstheme="minorHAnsi"/>
              </w:rPr>
              <w:t>Curiosity PIC32MX470 Development Board</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0F83AAC"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EFA510" w14:textId="77777777" w:rsidR="00B57646" w:rsidRPr="006A0BCA" w:rsidRDefault="00B57646" w:rsidP="008066E5">
            <w:pPr>
              <w:widowControl w:val="0"/>
              <w:spacing w:line="480" w:lineRule="auto"/>
              <w:jc w:val="right"/>
              <w:rPr>
                <w:rFonts w:cstheme="minorHAnsi"/>
                <w:sz w:val="20"/>
                <w:szCs w:val="20"/>
              </w:rPr>
            </w:pPr>
          </w:p>
        </w:tc>
      </w:tr>
      <w:tr w:rsidR="00B57646" w14:paraId="33E01069" w14:textId="77777777" w:rsidTr="000954B1">
        <w:trPr>
          <w:trHeight w:val="1646"/>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39ECA065" w14:textId="77777777" w:rsidR="00B57646" w:rsidRPr="006A0BCA" w:rsidRDefault="00B57646" w:rsidP="008066E5">
            <w:pPr>
              <w:widowControl w:val="0"/>
              <w:spacing w:line="480" w:lineRule="auto"/>
              <w:rPr>
                <w:rFonts w:cstheme="minorHAnsi"/>
                <w:sz w:val="20"/>
                <w:szCs w:val="20"/>
              </w:rPr>
            </w:pPr>
            <w:r w:rsidRPr="006A0BCA">
              <w:rPr>
                <w:rFonts w:cstheme="minorHAnsi"/>
              </w:rPr>
              <w:t>Input Sensors</w:t>
            </w: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5D21B55" w14:textId="77777777" w:rsidR="00B57646" w:rsidRPr="006A0BCA" w:rsidRDefault="00B57646" w:rsidP="008066E5">
            <w:pPr>
              <w:widowControl w:val="0"/>
              <w:spacing w:line="480" w:lineRule="auto"/>
              <w:rPr>
                <w:rFonts w:cstheme="minorHAnsi"/>
                <w:sz w:val="20"/>
                <w:szCs w:val="20"/>
              </w:rPr>
            </w:pPr>
            <w:r w:rsidRPr="006A0BCA">
              <w:rPr>
                <w:rFonts w:cstheme="minorHAnsi"/>
              </w:rPr>
              <w:t>Proximity Sensor</w:t>
            </w:r>
          </w:p>
        </w:tc>
        <w:tc>
          <w:tcPr>
            <w:tcW w:w="21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86F6126" w14:textId="77777777" w:rsidR="00B57646" w:rsidRPr="006A0BCA" w:rsidRDefault="00B57646" w:rsidP="008066E5">
            <w:pPr>
              <w:widowControl w:val="0"/>
              <w:spacing w:line="480" w:lineRule="auto"/>
              <w:rPr>
                <w:rFonts w:cstheme="minorHAnsi"/>
                <w:sz w:val="20"/>
                <w:szCs w:val="20"/>
              </w:rPr>
            </w:pPr>
            <w:r w:rsidRPr="006A0BCA">
              <w:rPr>
                <w:rFonts w:cstheme="minorHAnsi"/>
              </w:rPr>
              <w:t>Sharp GP2Y0A710YK0F Long Range IR Distance Sensor</w:t>
            </w:r>
          </w:p>
        </w:tc>
        <w:tc>
          <w:tcPr>
            <w:tcW w:w="200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3EEBD67" w14:textId="77777777" w:rsidR="00B57646" w:rsidRPr="006A0BCA" w:rsidRDefault="00B57646" w:rsidP="008066E5">
            <w:pPr>
              <w:widowControl w:val="0"/>
              <w:spacing w:line="480" w:lineRule="auto"/>
              <w:rPr>
                <w:rFonts w:cstheme="minorHAnsi"/>
                <w:sz w:val="20"/>
                <w:szCs w:val="20"/>
              </w:rPr>
            </w:pPr>
            <w:r w:rsidRPr="006A0BCA">
              <w:rPr>
                <w:rFonts w:cstheme="minorHAnsi"/>
              </w:rPr>
              <w:t>HRLV-MaxSonar-EZ0 Range Finder</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8E50704"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54ADBD3" w14:textId="77777777" w:rsidR="00B57646" w:rsidRPr="006A0BCA" w:rsidRDefault="00B57646" w:rsidP="008066E5">
            <w:pPr>
              <w:widowControl w:val="0"/>
              <w:spacing w:line="480" w:lineRule="auto"/>
              <w:jc w:val="right"/>
              <w:rPr>
                <w:rFonts w:cstheme="minorHAnsi"/>
                <w:sz w:val="20"/>
                <w:szCs w:val="20"/>
              </w:rPr>
            </w:pPr>
          </w:p>
        </w:tc>
      </w:tr>
      <w:tr w:rsidR="00B57646" w14:paraId="6B76E25F" w14:textId="77777777" w:rsidTr="000954B1">
        <w:trPr>
          <w:trHeight w:val="728"/>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35E24F0E" w14:textId="77777777" w:rsidR="00B57646" w:rsidRPr="006A0BCA" w:rsidRDefault="00B57646" w:rsidP="008066E5">
            <w:pPr>
              <w:widowControl w:val="0"/>
              <w:spacing w:line="480" w:lineRule="auto"/>
              <w:rPr>
                <w:rFonts w:cstheme="minorHAnsi"/>
                <w:sz w:val="20"/>
                <w:szCs w:val="20"/>
              </w:rPr>
            </w:pP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5FFADCB" w14:textId="77777777" w:rsidR="00B57646" w:rsidRPr="006A0BCA" w:rsidRDefault="00B57646" w:rsidP="008066E5">
            <w:pPr>
              <w:widowControl w:val="0"/>
              <w:spacing w:line="480" w:lineRule="auto"/>
              <w:rPr>
                <w:rFonts w:cstheme="minorHAnsi"/>
                <w:sz w:val="20"/>
                <w:szCs w:val="20"/>
              </w:rPr>
            </w:pPr>
            <w:r w:rsidRPr="006A0BCA">
              <w:rPr>
                <w:rFonts w:cstheme="minorHAnsi"/>
              </w:rPr>
              <w:t>Temperature Sensor</w:t>
            </w:r>
          </w:p>
        </w:tc>
        <w:tc>
          <w:tcPr>
            <w:tcW w:w="21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CBB1930" w14:textId="77777777" w:rsidR="00B57646" w:rsidRPr="006A0BCA" w:rsidRDefault="00B57646" w:rsidP="008066E5">
            <w:pPr>
              <w:widowControl w:val="0"/>
              <w:spacing w:line="480" w:lineRule="auto"/>
              <w:rPr>
                <w:rFonts w:cstheme="minorHAnsi"/>
                <w:sz w:val="20"/>
                <w:szCs w:val="20"/>
              </w:rPr>
            </w:pPr>
            <w:r w:rsidRPr="006A0BCA">
              <w:rPr>
                <w:rFonts w:cstheme="minorHAnsi"/>
              </w:rPr>
              <w:t>TMP36 Analog Temperature Sensor</w:t>
            </w:r>
          </w:p>
        </w:tc>
        <w:tc>
          <w:tcPr>
            <w:tcW w:w="200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0C23B7A" w14:textId="77777777" w:rsidR="00B57646" w:rsidRPr="006A0BCA" w:rsidRDefault="00B57646" w:rsidP="008066E5">
            <w:pPr>
              <w:widowControl w:val="0"/>
              <w:spacing w:line="480" w:lineRule="auto"/>
              <w:rPr>
                <w:rFonts w:cstheme="minorHAnsi"/>
                <w:sz w:val="20"/>
                <w:szCs w:val="20"/>
              </w:rPr>
            </w:pPr>
            <w:r w:rsidRPr="006A0BCA">
              <w:rPr>
                <w:rFonts w:cstheme="minorHAnsi"/>
              </w:rPr>
              <w:t>DS18B20 Digital temperature sensor</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67086AC"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5EB35AC" w14:textId="77777777" w:rsidR="00B57646" w:rsidRPr="006A0BCA" w:rsidRDefault="00B57646" w:rsidP="008066E5">
            <w:pPr>
              <w:widowControl w:val="0"/>
              <w:spacing w:line="480" w:lineRule="auto"/>
              <w:jc w:val="right"/>
              <w:rPr>
                <w:rFonts w:cstheme="minorHAnsi"/>
                <w:sz w:val="20"/>
                <w:szCs w:val="20"/>
              </w:rPr>
            </w:pPr>
          </w:p>
        </w:tc>
      </w:tr>
      <w:tr w:rsidR="00B57646" w14:paraId="6994BB23" w14:textId="77777777" w:rsidTr="000954B1">
        <w:trPr>
          <w:trHeight w:val="1241"/>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4AD73D03" w14:textId="77777777" w:rsidR="00B57646" w:rsidRPr="006A0BCA" w:rsidRDefault="00B57646" w:rsidP="008066E5">
            <w:pPr>
              <w:widowControl w:val="0"/>
              <w:spacing w:line="480" w:lineRule="auto"/>
              <w:rPr>
                <w:rFonts w:cstheme="minorHAnsi"/>
                <w:sz w:val="20"/>
                <w:szCs w:val="20"/>
              </w:rPr>
            </w:pP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E4C8883" w14:textId="77777777" w:rsidR="00B57646" w:rsidRPr="006A0BCA" w:rsidRDefault="00B57646" w:rsidP="008066E5">
            <w:pPr>
              <w:widowControl w:val="0"/>
              <w:spacing w:line="480" w:lineRule="auto"/>
              <w:rPr>
                <w:rFonts w:cstheme="minorHAnsi"/>
                <w:sz w:val="20"/>
                <w:szCs w:val="20"/>
              </w:rPr>
            </w:pPr>
            <w:r w:rsidRPr="006A0BCA">
              <w:rPr>
                <w:rFonts w:cstheme="minorHAnsi"/>
              </w:rPr>
              <w:t>Smoke/Gas Sensor</w:t>
            </w:r>
          </w:p>
        </w:tc>
        <w:tc>
          <w:tcPr>
            <w:tcW w:w="21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91DDD10" w14:textId="77777777" w:rsidR="00B57646" w:rsidRPr="006A0BCA" w:rsidRDefault="00B57646" w:rsidP="008066E5">
            <w:pPr>
              <w:widowControl w:val="0"/>
              <w:spacing w:line="480" w:lineRule="auto"/>
              <w:rPr>
                <w:rFonts w:cstheme="minorHAnsi"/>
                <w:sz w:val="20"/>
                <w:szCs w:val="20"/>
              </w:rPr>
            </w:pPr>
            <w:r w:rsidRPr="006A0BCA">
              <w:rPr>
                <w:rFonts w:cstheme="minorHAnsi"/>
              </w:rPr>
              <w:t>MQ135 MQ-135 Air Quality Sensor</w:t>
            </w:r>
          </w:p>
        </w:tc>
        <w:tc>
          <w:tcPr>
            <w:tcW w:w="200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9B66FA1" w14:textId="77777777" w:rsidR="00B57646" w:rsidRPr="006A0BCA" w:rsidRDefault="00B57646" w:rsidP="008066E5">
            <w:pPr>
              <w:widowControl w:val="0"/>
              <w:spacing w:line="480" w:lineRule="auto"/>
              <w:rPr>
                <w:rFonts w:cstheme="minorHAnsi"/>
                <w:sz w:val="20"/>
                <w:szCs w:val="20"/>
              </w:rPr>
            </w:pPr>
            <w:r w:rsidRPr="006A0BCA">
              <w:rPr>
                <w:rFonts w:cstheme="minorHAnsi"/>
              </w:rPr>
              <w:t>MQ-4 Methane/Natural Gas Sensor</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6E52B89"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0C3FB84" w14:textId="77777777" w:rsidR="00B57646" w:rsidRPr="006A0BCA" w:rsidRDefault="00B57646" w:rsidP="008066E5">
            <w:pPr>
              <w:widowControl w:val="0"/>
              <w:spacing w:line="480" w:lineRule="auto"/>
              <w:jc w:val="right"/>
              <w:rPr>
                <w:rFonts w:cstheme="minorHAnsi"/>
                <w:sz w:val="20"/>
                <w:szCs w:val="20"/>
              </w:rPr>
            </w:pPr>
          </w:p>
        </w:tc>
      </w:tr>
      <w:tr w:rsidR="00B57646" w14:paraId="1B61BC49" w14:textId="77777777" w:rsidTr="008066E5">
        <w:trPr>
          <w:trHeight w:val="780"/>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09DC12CC" w14:textId="77777777" w:rsidR="00B57646" w:rsidRPr="006A0BCA" w:rsidRDefault="00B57646" w:rsidP="008066E5">
            <w:pPr>
              <w:widowControl w:val="0"/>
              <w:spacing w:line="480" w:lineRule="auto"/>
              <w:rPr>
                <w:rFonts w:cstheme="minorHAnsi"/>
                <w:sz w:val="20"/>
                <w:szCs w:val="20"/>
              </w:rPr>
            </w:pPr>
            <w:r w:rsidRPr="006A0BCA">
              <w:rPr>
                <w:rFonts w:cstheme="minorHAnsi"/>
              </w:rPr>
              <w:t>Output</w:t>
            </w: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AC9D0DC" w14:textId="77777777" w:rsidR="00B57646" w:rsidRPr="006A0BCA" w:rsidRDefault="00B57646" w:rsidP="008066E5">
            <w:pPr>
              <w:widowControl w:val="0"/>
              <w:spacing w:line="480" w:lineRule="auto"/>
              <w:rPr>
                <w:rFonts w:cstheme="minorHAnsi"/>
                <w:sz w:val="20"/>
                <w:szCs w:val="20"/>
              </w:rPr>
            </w:pPr>
            <w:r w:rsidRPr="006A0BCA">
              <w:rPr>
                <w:rFonts w:cstheme="minorHAnsi"/>
              </w:rPr>
              <w:t>LED</w:t>
            </w:r>
          </w:p>
        </w:tc>
        <w:tc>
          <w:tcPr>
            <w:tcW w:w="21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B5E5CF8" w14:textId="77777777" w:rsidR="00B57646" w:rsidRPr="006A0BCA" w:rsidRDefault="00B57646" w:rsidP="008066E5">
            <w:pPr>
              <w:widowControl w:val="0"/>
              <w:spacing w:line="480" w:lineRule="auto"/>
              <w:rPr>
                <w:rFonts w:cstheme="minorHAnsi"/>
                <w:sz w:val="20"/>
                <w:szCs w:val="20"/>
              </w:rPr>
            </w:pPr>
            <w:r w:rsidRPr="006A0BCA">
              <w:rPr>
                <w:rFonts w:cstheme="minorHAnsi"/>
              </w:rPr>
              <w:t>Domed SMT5050 RGB LED with custom driver circuit</w:t>
            </w:r>
          </w:p>
        </w:tc>
        <w:tc>
          <w:tcPr>
            <w:tcW w:w="200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E214FCA" w14:textId="77777777" w:rsidR="00B57646" w:rsidRPr="006A0BCA" w:rsidRDefault="00B57646" w:rsidP="008066E5">
            <w:pPr>
              <w:widowControl w:val="0"/>
              <w:spacing w:line="480" w:lineRule="auto"/>
              <w:rPr>
                <w:rFonts w:cstheme="minorHAnsi"/>
                <w:sz w:val="20"/>
                <w:szCs w:val="20"/>
              </w:rPr>
            </w:pPr>
            <w:r w:rsidRPr="006A0BCA">
              <w:rPr>
                <w:rFonts w:cstheme="minorHAnsi"/>
              </w:rPr>
              <w:t>7 x WS2812 5050 RGB LED with Integrated Drivers</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EFECCFB"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00A6F6F" w14:textId="77777777" w:rsidR="00B57646" w:rsidRPr="006A0BCA" w:rsidRDefault="00B57646" w:rsidP="008066E5">
            <w:pPr>
              <w:widowControl w:val="0"/>
              <w:spacing w:line="480" w:lineRule="auto"/>
              <w:jc w:val="right"/>
              <w:rPr>
                <w:rFonts w:cstheme="minorHAnsi"/>
                <w:sz w:val="20"/>
                <w:szCs w:val="20"/>
              </w:rPr>
            </w:pPr>
          </w:p>
        </w:tc>
      </w:tr>
      <w:tr w:rsidR="00B57646" w14:paraId="3375E93B" w14:textId="77777777" w:rsidTr="008066E5">
        <w:trPr>
          <w:trHeight w:val="780"/>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0F80F086" w14:textId="77777777" w:rsidR="00B57646" w:rsidRPr="006A0BCA" w:rsidRDefault="00B57646" w:rsidP="008066E5">
            <w:pPr>
              <w:widowControl w:val="0"/>
              <w:spacing w:line="480" w:lineRule="auto"/>
              <w:rPr>
                <w:rFonts w:cstheme="minorHAnsi"/>
                <w:sz w:val="20"/>
                <w:szCs w:val="20"/>
              </w:rPr>
            </w:pP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097FA67" w14:textId="77777777" w:rsidR="00B57646" w:rsidRPr="006A0BCA" w:rsidRDefault="00B57646" w:rsidP="008066E5">
            <w:pPr>
              <w:widowControl w:val="0"/>
              <w:spacing w:line="480" w:lineRule="auto"/>
              <w:rPr>
                <w:rFonts w:cstheme="minorHAnsi"/>
                <w:sz w:val="20"/>
                <w:szCs w:val="20"/>
              </w:rPr>
            </w:pPr>
            <w:r w:rsidRPr="006A0BCA">
              <w:rPr>
                <w:rFonts w:cstheme="minorHAnsi"/>
              </w:rPr>
              <w:t>Up/Down Motors</w:t>
            </w:r>
          </w:p>
        </w:tc>
        <w:tc>
          <w:tcPr>
            <w:tcW w:w="21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16E2453" w14:textId="77777777" w:rsidR="00B57646" w:rsidRPr="006A0BCA" w:rsidRDefault="00B57646" w:rsidP="008066E5">
            <w:pPr>
              <w:widowControl w:val="0"/>
              <w:spacing w:line="480" w:lineRule="auto"/>
              <w:rPr>
                <w:rFonts w:cstheme="minorHAnsi"/>
                <w:sz w:val="20"/>
                <w:szCs w:val="20"/>
              </w:rPr>
            </w:pPr>
            <w:r w:rsidRPr="006A0BCA">
              <w:rPr>
                <w:rFonts w:cstheme="minorHAnsi"/>
              </w:rPr>
              <w:t>Small Reduction Stepper Motor - 5VDC 32-Step 1/16 Gearing</w:t>
            </w:r>
          </w:p>
        </w:tc>
        <w:tc>
          <w:tcPr>
            <w:tcW w:w="200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9745500" w14:textId="77777777" w:rsidR="00B57646" w:rsidRPr="006A0BCA" w:rsidRDefault="00B57646" w:rsidP="008066E5">
            <w:pPr>
              <w:widowControl w:val="0"/>
              <w:spacing w:line="480" w:lineRule="auto"/>
              <w:rPr>
                <w:rFonts w:cstheme="minorHAnsi"/>
                <w:sz w:val="20"/>
                <w:szCs w:val="20"/>
              </w:rPr>
            </w:pPr>
            <w:r w:rsidRPr="006A0BCA">
              <w:rPr>
                <w:rFonts w:cstheme="minorHAnsi"/>
              </w:rPr>
              <w:t xml:space="preserve">STEPPERONLINE Stepper Motor </w:t>
            </w:r>
            <w:proofErr w:type="spellStart"/>
            <w:r w:rsidRPr="006A0BCA">
              <w:rPr>
                <w:rFonts w:cstheme="minorHAnsi"/>
              </w:rPr>
              <w:t>Nema</w:t>
            </w:r>
            <w:proofErr w:type="spellEnd"/>
            <w:r w:rsidRPr="006A0BCA">
              <w:rPr>
                <w:rFonts w:cstheme="minorHAnsi"/>
              </w:rPr>
              <w:t xml:space="preserve"> 17</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EEDBA77"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1173C6D" w14:textId="77777777" w:rsidR="00B57646" w:rsidRPr="006A0BCA" w:rsidRDefault="00B57646" w:rsidP="008066E5">
            <w:pPr>
              <w:widowControl w:val="0"/>
              <w:spacing w:line="480" w:lineRule="auto"/>
              <w:jc w:val="right"/>
              <w:rPr>
                <w:rFonts w:cstheme="minorHAnsi"/>
                <w:sz w:val="20"/>
                <w:szCs w:val="20"/>
              </w:rPr>
            </w:pPr>
          </w:p>
        </w:tc>
      </w:tr>
      <w:tr w:rsidR="00B57646" w14:paraId="66A0897B" w14:textId="77777777" w:rsidTr="008066E5">
        <w:trPr>
          <w:trHeight w:val="780"/>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4D8148C9" w14:textId="77777777" w:rsidR="00B57646" w:rsidRPr="006A0BCA" w:rsidRDefault="00B57646" w:rsidP="008066E5">
            <w:pPr>
              <w:widowControl w:val="0"/>
              <w:spacing w:line="480" w:lineRule="auto"/>
              <w:rPr>
                <w:rFonts w:cstheme="minorHAnsi"/>
                <w:sz w:val="20"/>
                <w:szCs w:val="20"/>
              </w:rPr>
            </w:pP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3D22461" w14:textId="77777777" w:rsidR="00B57646" w:rsidRPr="006A0BCA" w:rsidRDefault="00B57646" w:rsidP="008066E5">
            <w:pPr>
              <w:widowControl w:val="0"/>
              <w:spacing w:line="480" w:lineRule="auto"/>
              <w:rPr>
                <w:rFonts w:cstheme="minorHAnsi"/>
                <w:sz w:val="20"/>
                <w:szCs w:val="20"/>
              </w:rPr>
            </w:pPr>
            <w:r w:rsidRPr="006A0BCA">
              <w:rPr>
                <w:rFonts w:cstheme="minorHAnsi"/>
              </w:rPr>
              <w:t>Open/Close Motors</w:t>
            </w:r>
          </w:p>
        </w:tc>
        <w:tc>
          <w:tcPr>
            <w:tcW w:w="21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FCA8384" w14:textId="77777777" w:rsidR="00B57646" w:rsidRPr="006A0BCA" w:rsidRDefault="00B57646" w:rsidP="008066E5">
            <w:pPr>
              <w:widowControl w:val="0"/>
              <w:spacing w:line="480" w:lineRule="auto"/>
              <w:rPr>
                <w:rFonts w:cstheme="minorHAnsi"/>
                <w:sz w:val="20"/>
                <w:szCs w:val="20"/>
              </w:rPr>
            </w:pPr>
            <w:r w:rsidRPr="006A0BCA">
              <w:rPr>
                <w:rFonts w:cstheme="minorHAnsi"/>
              </w:rPr>
              <w:t>Small Reduction Stepper Motor - 5VDC 32-Step 1/16 Gearing</w:t>
            </w:r>
          </w:p>
        </w:tc>
        <w:tc>
          <w:tcPr>
            <w:tcW w:w="200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724368B" w14:textId="77777777" w:rsidR="00B57646" w:rsidRPr="006A0BCA" w:rsidRDefault="00B57646" w:rsidP="008066E5">
            <w:pPr>
              <w:widowControl w:val="0"/>
              <w:spacing w:line="480" w:lineRule="auto"/>
              <w:rPr>
                <w:rFonts w:cstheme="minorHAnsi"/>
                <w:sz w:val="20"/>
                <w:szCs w:val="20"/>
              </w:rPr>
            </w:pPr>
            <w:r w:rsidRPr="006A0BCA">
              <w:rPr>
                <w:rFonts w:cstheme="minorHAnsi"/>
              </w:rPr>
              <w:t xml:space="preserve">STEPPERONLINE Stepper Motor </w:t>
            </w:r>
            <w:proofErr w:type="spellStart"/>
            <w:r w:rsidRPr="006A0BCA">
              <w:rPr>
                <w:rFonts w:cstheme="minorHAnsi"/>
              </w:rPr>
              <w:t>Nema</w:t>
            </w:r>
            <w:proofErr w:type="spellEnd"/>
            <w:r w:rsidRPr="006A0BCA">
              <w:rPr>
                <w:rFonts w:cstheme="minorHAnsi"/>
              </w:rPr>
              <w:t xml:space="preserve"> 17</w:t>
            </w:r>
          </w:p>
        </w:tc>
        <w:tc>
          <w:tcPr>
            <w:tcW w:w="1253" w:type="dxa"/>
            <w:tcBorders>
              <w:top w:val="single" w:sz="6" w:space="0" w:color="CCCCCC"/>
              <w:left w:val="single" w:sz="6" w:space="0" w:color="CCCCCC"/>
              <w:bottom w:val="single" w:sz="6" w:space="0" w:color="CCCCCC"/>
              <w:right w:val="single" w:sz="6" w:space="0" w:color="000000"/>
            </w:tcBorders>
            <w:shd w:val="clear" w:color="auto" w:fill="FFFFFF"/>
            <w:tcMar>
              <w:top w:w="40" w:type="dxa"/>
              <w:left w:w="40" w:type="dxa"/>
              <w:bottom w:w="40" w:type="dxa"/>
              <w:right w:w="40" w:type="dxa"/>
            </w:tcMar>
            <w:vAlign w:val="bottom"/>
          </w:tcPr>
          <w:p w14:paraId="434D594C"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shd w:val="clear" w:color="auto" w:fill="FFFFFF"/>
            <w:tcMar>
              <w:top w:w="40" w:type="dxa"/>
              <w:left w:w="40" w:type="dxa"/>
              <w:bottom w:w="40" w:type="dxa"/>
              <w:right w:w="40" w:type="dxa"/>
            </w:tcMar>
            <w:vAlign w:val="bottom"/>
          </w:tcPr>
          <w:p w14:paraId="09679A8B" w14:textId="77777777" w:rsidR="00B57646" w:rsidRPr="006A0BCA" w:rsidRDefault="00B57646" w:rsidP="008066E5">
            <w:pPr>
              <w:widowControl w:val="0"/>
              <w:spacing w:line="480" w:lineRule="auto"/>
              <w:jc w:val="right"/>
              <w:rPr>
                <w:rFonts w:cstheme="minorHAnsi"/>
                <w:sz w:val="20"/>
                <w:szCs w:val="20"/>
              </w:rPr>
            </w:pPr>
          </w:p>
        </w:tc>
      </w:tr>
      <w:tr w:rsidR="00B57646" w14:paraId="5D37291E" w14:textId="77777777" w:rsidTr="008066E5">
        <w:trPr>
          <w:trHeight w:val="520"/>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37C71C5C" w14:textId="77777777" w:rsidR="00B57646" w:rsidRPr="006A0BCA" w:rsidRDefault="00B57646" w:rsidP="008066E5">
            <w:pPr>
              <w:widowControl w:val="0"/>
              <w:spacing w:line="480" w:lineRule="auto"/>
              <w:rPr>
                <w:rFonts w:cstheme="minorHAnsi"/>
                <w:sz w:val="20"/>
                <w:szCs w:val="20"/>
              </w:rPr>
            </w:pP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C97C5BE"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Speaker</w:t>
            </w:r>
          </w:p>
        </w:tc>
        <w:tc>
          <w:tcPr>
            <w:tcW w:w="21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589FF70"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PS1240 Piezo Buzzer</w:t>
            </w:r>
          </w:p>
        </w:tc>
        <w:tc>
          <w:tcPr>
            <w:tcW w:w="200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A193770"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PKM22EPPH2001-B0 Audio Sounder</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470B607"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3040B6D" w14:textId="77777777" w:rsidR="00B57646" w:rsidRPr="006A0BCA" w:rsidRDefault="00B57646" w:rsidP="008066E5">
            <w:pPr>
              <w:widowControl w:val="0"/>
              <w:spacing w:line="480" w:lineRule="auto"/>
              <w:jc w:val="right"/>
              <w:rPr>
                <w:rFonts w:cstheme="minorHAnsi"/>
                <w:sz w:val="20"/>
                <w:szCs w:val="20"/>
              </w:rPr>
            </w:pPr>
          </w:p>
        </w:tc>
      </w:tr>
      <w:tr w:rsidR="00B57646" w14:paraId="5D72970D" w14:textId="77777777" w:rsidTr="008066E5">
        <w:trPr>
          <w:trHeight w:val="740"/>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2831398B"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Communication</w:t>
            </w: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3795494"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Camera</w:t>
            </w:r>
          </w:p>
        </w:tc>
        <w:tc>
          <w:tcPr>
            <w:tcW w:w="21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0AE6564" w14:textId="77777777" w:rsidR="00B57646" w:rsidRPr="006A0BCA" w:rsidRDefault="00B57646" w:rsidP="008066E5">
            <w:pPr>
              <w:widowControl w:val="0"/>
              <w:spacing w:line="480" w:lineRule="auto"/>
              <w:rPr>
                <w:rFonts w:cstheme="minorHAnsi"/>
                <w:sz w:val="20"/>
                <w:szCs w:val="20"/>
              </w:rPr>
            </w:pPr>
            <w:proofErr w:type="spellStart"/>
            <w:r w:rsidRPr="006A0BCA">
              <w:rPr>
                <w:rFonts w:cstheme="minorHAnsi"/>
                <w:sz w:val="20"/>
                <w:szCs w:val="20"/>
              </w:rPr>
              <w:t>Arducam</w:t>
            </w:r>
            <w:proofErr w:type="spellEnd"/>
            <w:r w:rsidRPr="006A0BCA">
              <w:rPr>
                <w:rFonts w:cstheme="minorHAnsi"/>
                <w:sz w:val="20"/>
                <w:szCs w:val="20"/>
              </w:rPr>
              <w:t xml:space="preserve"> Mini Module Camera Shield with OV2640</w:t>
            </w:r>
          </w:p>
        </w:tc>
        <w:tc>
          <w:tcPr>
            <w:tcW w:w="200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748CF0"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UCAM-III</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B4FA456"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9604637" w14:textId="77777777" w:rsidR="00B57646" w:rsidRPr="006A0BCA" w:rsidRDefault="00B57646" w:rsidP="008066E5">
            <w:pPr>
              <w:widowControl w:val="0"/>
              <w:spacing w:line="480" w:lineRule="auto"/>
              <w:jc w:val="right"/>
              <w:rPr>
                <w:rFonts w:cstheme="minorHAnsi"/>
                <w:sz w:val="20"/>
                <w:szCs w:val="20"/>
              </w:rPr>
            </w:pPr>
          </w:p>
        </w:tc>
      </w:tr>
      <w:tr w:rsidR="00B57646" w14:paraId="56B651F2" w14:textId="77777777" w:rsidTr="008066E5">
        <w:trPr>
          <w:trHeight w:val="960"/>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1019BD38" w14:textId="77777777" w:rsidR="00B57646" w:rsidRPr="006A0BCA" w:rsidRDefault="00B57646" w:rsidP="008066E5">
            <w:pPr>
              <w:widowControl w:val="0"/>
              <w:spacing w:line="480" w:lineRule="auto"/>
              <w:rPr>
                <w:rFonts w:cstheme="minorHAnsi"/>
                <w:sz w:val="20"/>
                <w:szCs w:val="20"/>
              </w:rPr>
            </w:pP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67CCB9C" w14:textId="5D4F6502" w:rsidR="00B57646" w:rsidRPr="006A0BCA" w:rsidRDefault="008066E5" w:rsidP="008066E5">
            <w:pPr>
              <w:widowControl w:val="0"/>
              <w:spacing w:line="480" w:lineRule="auto"/>
              <w:rPr>
                <w:rFonts w:cstheme="minorHAnsi"/>
                <w:sz w:val="20"/>
                <w:szCs w:val="20"/>
              </w:rPr>
            </w:pPr>
            <w:r w:rsidRPr="006A0BCA">
              <w:rPr>
                <w:rFonts w:cstheme="minorHAnsi"/>
                <w:sz w:val="20"/>
                <w:szCs w:val="20"/>
              </w:rPr>
              <w:t>Wi-Fi</w:t>
            </w:r>
            <w:r w:rsidR="00B57646" w:rsidRPr="006A0BCA">
              <w:rPr>
                <w:rFonts w:cstheme="minorHAnsi"/>
                <w:sz w:val="20"/>
                <w:szCs w:val="20"/>
              </w:rPr>
              <w:t xml:space="preserve"> Module</w:t>
            </w:r>
          </w:p>
        </w:tc>
        <w:tc>
          <w:tcPr>
            <w:tcW w:w="21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C9BF757"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ATWINC1500-MR210PB1952 802.11 b/g/n SmartConnect IoT Module</w:t>
            </w:r>
          </w:p>
        </w:tc>
        <w:tc>
          <w:tcPr>
            <w:tcW w:w="200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66C8C03"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AC164164 - PIC-IoT WG</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D442CE6"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B7B5D47" w14:textId="77777777" w:rsidR="00B57646" w:rsidRPr="006A0BCA" w:rsidRDefault="00B57646" w:rsidP="008066E5">
            <w:pPr>
              <w:widowControl w:val="0"/>
              <w:spacing w:line="480" w:lineRule="auto"/>
              <w:jc w:val="right"/>
              <w:rPr>
                <w:rFonts w:cstheme="minorHAnsi"/>
                <w:sz w:val="20"/>
                <w:szCs w:val="20"/>
              </w:rPr>
            </w:pPr>
          </w:p>
        </w:tc>
      </w:tr>
      <w:tr w:rsidR="00B57646" w14:paraId="3FF1D5F4" w14:textId="77777777" w:rsidTr="008066E5">
        <w:trPr>
          <w:trHeight w:val="520"/>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2B7292FF" w14:textId="77777777" w:rsidR="00B57646" w:rsidRPr="006A0BCA" w:rsidRDefault="00B57646" w:rsidP="008066E5">
            <w:pPr>
              <w:widowControl w:val="0"/>
              <w:spacing w:line="480" w:lineRule="auto"/>
              <w:rPr>
                <w:rFonts w:cstheme="minorHAnsi"/>
                <w:sz w:val="20"/>
                <w:szCs w:val="20"/>
              </w:rPr>
            </w:pP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57E118F" w14:textId="1761C80C" w:rsidR="00B57646" w:rsidRPr="006A0BCA" w:rsidRDefault="008066E5" w:rsidP="008066E5">
            <w:pPr>
              <w:widowControl w:val="0"/>
              <w:spacing w:line="480" w:lineRule="auto"/>
              <w:rPr>
                <w:rFonts w:cstheme="minorHAnsi"/>
                <w:sz w:val="20"/>
                <w:szCs w:val="20"/>
              </w:rPr>
            </w:pPr>
            <w:r w:rsidRPr="006A0BCA">
              <w:rPr>
                <w:rFonts w:cstheme="minorHAnsi"/>
                <w:sz w:val="20"/>
                <w:szCs w:val="20"/>
              </w:rPr>
              <w:t>Wi-Fi</w:t>
            </w:r>
            <w:r w:rsidR="00B57646" w:rsidRPr="006A0BCA">
              <w:rPr>
                <w:rFonts w:cstheme="minorHAnsi"/>
                <w:sz w:val="20"/>
                <w:szCs w:val="20"/>
              </w:rPr>
              <w:t xml:space="preserve"> Module Supplemental</w:t>
            </w:r>
          </w:p>
        </w:tc>
        <w:tc>
          <w:tcPr>
            <w:tcW w:w="21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0747B62"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 xml:space="preserve">Atmel SAM D21 </w:t>
            </w:r>
            <w:proofErr w:type="spellStart"/>
            <w:r w:rsidRPr="006A0BCA">
              <w:rPr>
                <w:rFonts w:cstheme="minorHAnsi"/>
                <w:sz w:val="20"/>
                <w:szCs w:val="20"/>
              </w:rPr>
              <w:t>Xplained</w:t>
            </w:r>
            <w:proofErr w:type="spellEnd"/>
            <w:r w:rsidRPr="006A0BCA">
              <w:rPr>
                <w:rFonts w:cstheme="minorHAnsi"/>
                <w:sz w:val="20"/>
                <w:szCs w:val="20"/>
              </w:rPr>
              <w:t xml:space="preserve"> Pro Evaluation Kit</w:t>
            </w:r>
          </w:p>
        </w:tc>
        <w:tc>
          <w:tcPr>
            <w:tcW w:w="200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FAE2FAC" w14:textId="77777777" w:rsidR="00B57646" w:rsidRPr="006A0BCA" w:rsidRDefault="00B57646" w:rsidP="008066E5">
            <w:pPr>
              <w:widowControl w:val="0"/>
              <w:spacing w:line="480" w:lineRule="auto"/>
              <w:rPr>
                <w:rFonts w:cstheme="minorHAnsi"/>
                <w:sz w:val="20"/>
                <w:szCs w:val="20"/>
              </w:rPr>
            </w:pP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867C7DA"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06AE577" w14:textId="77777777" w:rsidR="00B57646" w:rsidRPr="006A0BCA" w:rsidRDefault="00B57646" w:rsidP="008066E5">
            <w:pPr>
              <w:widowControl w:val="0"/>
              <w:spacing w:line="480" w:lineRule="auto"/>
              <w:rPr>
                <w:rFonts w:cstheme="minorHAnsi"/>
                <w:sz w:val="20"/>
                <w:szCs w:val="20"/>
              </w:rPr>
            </w:pPr>
          </w:p>
        </w:tc>
      </w:tr>
      <w:tr w:rsidR="00B57646" w14:paraId="15F53C78" w14:textId="77777777" w:rsidTr="000954B1">
        <w:trPr>
          <w:trHeight w:val="1565"/>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3BA9D5AC"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lastRenderedPageBreak/>
              <w:t>Power Supply</w:t>
            </w: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D76EDC4"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AC to DC Stepper Supply</w:t>
            </w:r>
          </w:p>
        </w:tc>
        <w:tc>
          <w:tcPr>
            <w:tcW w:w="218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68C6094"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RS-15-5 5V 3A Switching Power Supply</w:t>
            </w:r>
          </w:p>
        </w:tc>
        <w:tc>
          <w:tcPr>
            <w:tcW w:w="200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261E8A7"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12Vdc 5A Power Supply Screw Term Blocks</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127352B"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82F9F0B" w14:textId="77777777" w:rsidR="00B57646" w:rsidRPr="006A0BCA" w:rsidRDefault="00B57646" w:rsidP="008066E5">
            <w:pPr>
              <w:widowControl w:val="0"/>
              <w:spacing w:line="480" w:lineRule="auto"/>
              <w:jc w:val="right"/>
              <w:rPr>
                <w:rFonts w:cstheme="minorHAnsi"/>
                <w:sz w:val="20"/>
                <w:szCs w:val="20"/>
              </w:rPr>
            </w:pPr>
          </w:p>
        </w:tc>
      </w:tr>
      <w:tr w:rsidR="00B57646" w14:paraId="1B7A4880" w14:textId="77777777" w:rsidTr="008066E5">
        <w:trPr>
          <w:trHeight w:val="300"/>
        </w:trPr>
        <w:tc>
          <w:tcPr>
            <w:tcW w:w="1253"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bottom"/>
          </w:tcPr>
          <w:p w14:paraId="7C1D8867"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Blinds</w:t>
            </w:r>
          </w:p>
        </w:tc>
        <w:tc>
          <w:tcPr>
            <w:tcW w:w="14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406DC32" w14:textId="77777777" w:rsidR="00B57646" w:rsidRPr="006A0BCA" w:rsidRDefault="00B57646" w:rsidP="008066E5">
            <w:pPr>
              <w:widowControl w:val="0"/>
              <w:spacing w:line="480" w:lineRule="auto"/>
              <w:rPr>
                <w:rFonts w:cstheme="minorHAnsi"/>
                <w:sz w:val="20"/>
                <w:szCs w:val="20"/>
              </w:rPr>
            </w:pPr>
          </w:p>
        </w:tc>
        <w:tc>
          <w:tcPr>
            <w:tcW w:w="21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3A188B" w14:textId="77777777" w:rsidR="00B57646" w:rsidRPr="006A0BCA" w:rsidRDefault="00B57646" w:rsidP="008066E5">
            <w:pPr>
              <w:widowControl w:val="0"/>
              <w:spacing w:line="480" w:lineRule="auto"/>
              <w:rPr>
                <w:rFonts w:cstheme="minorHAnsi"/>
                <w:sz w:val="20"/>
                <w:szCs w:val="20"/>
              </w:rPr>
            </w:pPr>
            <w:r w:rsidRPr="006A0BCA">
              <w:rPr>
                <w:rFonts w:cstheme="minorHAnsi"/>
                <w:sz w:val="20"/>
                <w:szCs w:val="20"/>
              </w:rPr>
              <w:t>Micro metal blinds</w:t>
            </w:r>
          </w:p>
        </w:tc>
        <w:tc>
          <w:tcPr>
            <w:tcW w:w="20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CC770B" w14:textId="77777777" w:rsidR="00B57646" w:rsidRPr="006A0BCA" w:rsidRDefault="00B57646" w:rsidP="008066E5">
            <w:pPr>
              <w:widowControl w:val="0"/>
              <w:spacing w:line="480" w:lineRule="auto"/>
              <w:rPr>
                <w:rFonts w:cstheme="minorHAnsi"/>
                <w:sz w:val="20"/>
                <w:szCs w:val="20"/>
              </w:rPr>
            </w:pP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7FFC614" w14:textId="77777777" w:rsidR="00B57646" w:rsidRPr="006A0BCA" w:rsidRDefault="00B57646" w:rsidP="008066E5">
            <w:pPr>
              <w:widowControl w:val="0"/>
              <w:spacing w:line="480" w:lineRule="auto"/>
              <w:jc w:val="right"/>
              <w:rPr>
                <w:rFonts w:cstheme="minorHAnsi"/>
                <w:sz w:val="20"/>
                <w:szCs w:val="20"/>
              </w:rPr>
            </w:pPr>
            <w:r w:rsidRPr="006A0BCA">
              <w:rPr>
                <w:rFonts w:cstheme="minorHAnsi"/>
                <w:sz w:val="20"/>
                <w:szCs w:val="20"/>
              </w:rPr>
              <w:t>X</w:t>
            </w:r>
          </w:p>
        </w:tc>
        <w:tc>
          <w:tcPr>
            <w:tcW w:w="125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A5EA203" w14:textId="77777777" w:rsidR="00B57646" w:rsidRPr="006A0BCA" w:rsidRDefault="00B57646" w:rsidP="008066E5">
            <w:pPr>
              <w:widowControl w:val="0"/>
              <w:spacing w:line="480" w:lineRule="auto"/>
              <w:jc w:val="right"/>
              <w:rPr>
                <w:rFonts w:cstheme="minorHAnsi"/>
                <w:sz w:val="20"/>
                <w:szCs w:val="20"/>
              </w:rPr>
            </w:pPr>
          </w:p>
        </w:tc>
      </w:tr>
    </w:tbl>
    <w:p w14:paraId="3D3C1045" w14:textId="77777777" w:rsidR="00B57646" w:rsidRDefault="00B57646" w:rsidP="00B57646">
      <w:pPr>
        <w:spacing w:line="480" w:lineRule="auto"/>
      </w:pPr>
    </w:p>
    <w:p w14:paraId="444902A1" w14:textId="6B042FDB" w:rsidR="00B57646" w:rsidRDefault="00B57646" w:rsidP="009D6A8E">
      <w:pPr>
        <w:pStyle w:val="Heading1"/>
      </w:pPr>
      <w:bookmarkStart w:id="35" w:name="_Toc27044539"/>
      <w:r>
        <w:t>Preliminary Cost</w:t>
      </w:r>
      <w:bookmarkEnd w:id="35"/>
    </w:p>
    <w:p w14:paraId="1AACCC30" w14:textId="77777777" w:rsidR="009D6A8E" w:rsidRPr="009D6A8E" w:rsidRDefault="009D6A8E" w:rsidP="009D6A8E"/>
    <w:p w14:paraId="3FF6B2FB" w14:textId="6B27A57A" w:rsidR="00B57646" w:rsidRDefault="00B57646" w:rsidP="00B57646">
      <w:pPr>
        <w:spacing w:line="480" w:lineRule="auto"/>
      </w:pPr>
      <w:r>
        <w:t xml:space="preserve">The estimated cost for this device is $19,529.27. For the first section of the overall costs: the parts are calculated by the primary set of parts ordered for the project. The cost for the parts may vary if any of the primary parts are not able to be implemented into the project. </w:t>
      </w:r>
    </w:p>
    <w:p w14:paraId="763D0E83" w14:textId="77777777" w:rsidR="00B57646" w:rsidRDefault="00B57646" w:rsidP="00B57646">
      <w:pPr>
        <w:spacing w:line="480" w:lineRule="auto"/>
      </w:pPr>
    </w:p>
    <w:p w14:paraId="1F62B4CC" w14:textId="334EA549" w:rsidR="00B57646" w:rsidRDefault="00B57646" w:rsidP="00B57646">
      <w:pPr>
        <w:spacing w:line="480" w:lineRule="auto"/>
      </w:pPr>
      <w:r>
        <w:t xml:space="preserve">For the second section, the engineering cost is based </w:t>
      </w:r>
      <w:r w:rsidR="009D6A8E">
        <w:t>off</w:t>
      </w:r>
      <w:r>
        <w:t xml:space="preserve"> the average pay of an Embedded Systems Engineer, divided by 2 since the crew would be internship levels of pay. This also incorporates on how many weeks with how many hours of work per week when calculating the price. </w:t>
      </w:r>
    </w:p>
    <w:p w14:paraId="28BEBDAB" w14:textId="77777777" w:rsidR="00B57646" w:rsidRDefault="00B57646" w:rsidP="00B57646">
      <w:pPr>
        <w:spacing w:line="480" w:lineRule="auto"/>
      </w:pPr>
    </w:p>
    <w:p w14:paraId="387F0E81" w14:textId="6E3EE7EF" w:rsidR="00B57646" w:rsidRDefault="00B57646" w:rsidP="00B57646">
      <w:pPr>
        <w:spacing w:line="480" w:lineRule="auto"/>
      </w:pPr>
      <w:r>
        <w:t xml:space="preserve">For the final section being the Outsourced contract cost, the initial price of $0 will be </w:t>
      </w:r>
      <w:r w:rsidR="0081048A">
        <w:t>since</w:t>
      </w:r>
      <w:r>
        <w:t xml:space="preserve"> this is a junior project done by students. If </w:t>
      </w:r>
      <w:r w:rsidR="0081048A">
        <w:t>necessary</w:t>
      </w:r>
      <w:r>
        <w:t>, then the price for having an outsourced contract will go up to a maximum amount of $5000.</w:t>
      </w:r>
    </w:p>
    <w:p w14:paraId="7D5C4C57" w14:textId="77777777" w:rsidR="00B57646" w:rsidRDefault="00B57646" w:rsidP="00B57646">
      <w:pPr>
        <w:spacing w:line="480" w:lineRule="auto"/>
      </w:pPr>
    </w:p>
    <w:p w14:paraId="58E9B1DF" w14:textId="13C3EA09" w:rsidR="00B57646" w:rsidRDefault="00B57646" w:rsidP="00B57646">
      <w:pPr>
        <w:spacing w:line="480" w:lineRule="auto"/>
      </w:pPr>
      <w:r>
        <w:t xml:space="preserve">Some of the errors for this cost can include </w:t>
      </w:r>
      <w:r w:rsidR="0081048A">
        <w:t>time</w:t>
      </w:r>
      <w:r>
        <w:t xml:space="preserve"> required to finish development, more or different parts needed for the project, and the possibility of having to outsource a contract to a third party.</w:t>
      </w:r>
    </w:p>
    <w:p w14:paraId="1859930D" w14:textId="271CE35F" w:rsidR="00B57646" w:rsidRDefault="00B57646" w:rsidP="00B57646">
      <w:pPr>
        <w:spacing w:line="480" w:lineRule="auto"/>
      </w:pPr>
    </w:p>
    <w:p w14:paraId="1A4B7FF1" w14:textId="77777777" w:rsidR="009D6A8E" w:rsidRDefault="009D6A8E" w:rsidP="00B57646">
      <w:pPr>
        <w:spacing w:line="480"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57646" w14:paraId="6D52681A" w14:textId="77777777" w:rsidTr="008066E5">
        <w:tc>
          <w:tcPr>
            <w:tcW w:w="4680" w:type="dxa"/>
            <w:shd w:val="clear" w:color="auto" w:fill="auto"/>
            <w:tcMar>
              <w:top w:w="100" w:type="dxa"/>
              <w:left w:w="100" w:type="dxa"/>
              <w:bottom w:w="100" w:type="dxa"/>
              <w:right w:w="100" w:type="dxa"/>
            </w:tcMar>
          </w:tcPr>
          <w:p w14:paraId="3F6B27CC" w14:textId="77777777" w:rsidR="00B57646" w:rsidRPr="006A0BCA" w:rsidRDefault="00B57646" w:rsidP="008066E5">
            <w:pPr>
              <w:spacing w:line="480" w:lineRule="auto"/>
            </w:pPr>
            <w:r w:rsidRPr="006A0BCA">
              <w:t>Estimated total cost</w:t>
            </w:r>
          </w:p>
        </w:tc>
        <w:tc>
          <w:tcPr>
            <w:tcW w:w="4680" w:type="dxa"/>
            <w:shd w:val="clear" w:color="auto" w:fill="auto"/>
            <w:tcMar>
              <w:top w:w="100" w:type="dxa"/>
              <w:left w:w="100" w:type="dxa"/>
              <w:bottom w:w="100" w:type="dxa"/>
              <w:right w:w="100" w:type="dxa"/>
            </w:tcMar>
          </w:tcPr>
          <w:p w14:paraId="0CE2A14B" w14:textId="77777777" w:rsidR="00B57646" w:rsidRPr="006A0BCA" w:rsidRDefault="00B57646" w:rsidP="008066E5">
            <w:pPr>
              <w:widowControl w:val="0"/>
              <w:pBdr>
                <w:top w:val="nil"/>
                <w:left w:val="nil"/>
                <w:bottom w:val="nil"/>
                <w:right w:val="nil"/>
                <w:between w:val="nil"/>
              </w:pBdr>
              <w:spacing w:line="480" w:lineRule="auto"/>
            </w:pPr>
            <w:r w:rsidRPr="006A0BCA">
              <w:t>$19,529.27</w:t>
            </w:r>
          </w:p>
        </w:tc>
      </w:tr>
      <w:tr w:rsidR="00B57646" w14:paraId="02A448E1" w14:textId="77777777" w:rsidTr="008066E5">
        <w:tc>
          <w:tcPr>
            <w:tcW w:w="4680" w:type="dxa"/>
            <w:shd w:val="clear" w:color="auto" w:fill="auto"/>
            <w:tcMar>
              <w:top w:w="100" w:type="dxa"/>
              <w:left w:w="100" w:type="dxa"/>
              <w:bottom w:w="100" w:type="dxa"/>
              <w:right w:w="100" w:type="dxa"/>
            </w:tcMar>
          </w:tcPr>
          <w:p w14:paraId="0D708D95" w14:textId="77777777" w:rsidR="00B57646" w:rsidRPr="006A0BCA" w:rsidRDefault="00B57646" w:rsidP="008066E5">
            <w:pPr>
              <w:spacing w:line="480" w:lineRule="auto"/>
            </w:pPr>
            <w:r w:rsidRPr="006A0BCA">
              <w:t>Estimated parts/packaging cost</w:t>
            </w:r>
          </w:p>
        </w:tc>
        <w:tc>
          <w:tcPr>
            <w:tcW w:w="4680" w:type="dxa"/>
            <w:shd w:val="clear" w:color="auto" w:fill="auto"/>
            <w:tcMar>
              <w:top w:w="100" w:type="dxa"/>
              <w:left w:w="100" w:type="dxa"/>
              <w:bottom w:w="100" w:type="dxa"/>
              <w:right w:w="100" w:type="dxa"/>
            </w:tcMar>
          </w:tcPr>
          <w:p w14:paraId="31F44267" w14:textId="77777777" w:rsidR="00B57646" w:rsidRPr="006A0BCA" w:rsidRDefault="00B57646" w:rsidP="008066E5">
            <w:pPr>
              <w:widowControl w:val="0"/>
              <w:pBdr>
                <w:top w:val="nil"/>
                <w:left w:val="nil"/>
                <w:bottom w:val="nil"/>
                <w:right w:val="nil"/>
                <w:between w:val="nil"/>
              </w:pBdr>
              <w:spacing w:line="480" w:lineRule="auto"/>
            </w:pPr>
            <w:r w:rsidRPr="006A0BCA">
              <w:t>$259.27</w:t>
            </w:r>
          </w:p>
        </w:tc>
      </w:tr>
      <w:tr w:rsidR="00B57646" w14:paraId="36AFB22D" w14:textId="77777777" w:rsidTr="008066E5">
        <w:tc>
          <w:tcPr>
            <w:tcW w:w="4680" w:type="dxa"/>
            <w:shd w:val="clear" w:color="auto" w:fill="auto"/>
            <w:tcMar>
              <w:top w:w="100" w:type="dxa"/>
              <w:left w:w="100" w:type="dxa"/>
              <w:bottom w:w="100" w:type="dxa"/>
              <w:right w:w="100" w:type="dxa"/>
            </w:tcMar>
          </w:tcPr>
          <w:p w14:paraId="738CA2F2" w14:textId="77777777" w:rsidR="00B57646" w:rsidRPr="006A0BCA" w:rsidRDefault="00B57646" w:rsidP="008066E5">
            <w:pPr>
              <w:spacing w:line="480" w:lineRule="auto"/>
            </w:pPr>
            <w:r w:rsidRPr="006A0BCA">
              <w:t>Engineering/labor cost</w:t>
            </w:r>
          </w:p>
        </w:tc>
        <w:tc>
          <w:tcPr>
            <w:tcW w:w="4680" w:type="dxa"/>
            <w:shd w:val="clear" w:color="auto" w:fill="auto"/>
            <w:tcMar>
              <w:top w:w="100" w:type="dxa"/>
              <w:left w:w="100" w:type="dxa"/>
              <w:bottom w:w="100" w:type="dxa"/>
              <w:right w:w="100" w:type="dxa"/>
            </w:tcMar>
          </w:tcPr>
          <w:p w14:paraId="75541B7E" w14:textId="77777777" w:rsidR="00B57646" w:rsidRPr="006A0BCA" w:rsidRDefault="00B57646" w:rsidP="008066E5">
            <w:pPr>
              <w:widowControl w:val="0"/>
              <w:pBdr>
                <w:top w:val="nil"/>
                <w:left w:val="nil"/>
                <w:bottom w:val="nil"/>
                <w:right w:val="nil"/>
                <w:between w:val="nil"/>
              </w:pBdr>
              <w:spacing w:line="480" w:lineRule="auto"/>
            </w:pPr>
            <w:r w:rsidRPr="006A0BCA">
              <w:t>$19,200</w:t>
            </w:r>
          </w:p>
        </w:tc>
      </w:tr>
      <w:tr w:rsidR="00B57646" w14:paraId="62F86D9E" w14:textId="77777777" w:rsidTr="006A0BCA">
        <w:trPr>
          <w:trHeight w:val="42"/>
        </w:trPr>
        <w:tc>
          <w:tcPr>
            <w:tcW w:w="4680" w:type="dxa"/>
            <w:shd w:val="clear" w:color="auto" w:fill="auto"/>
            <w:tcMar>
              <w:top w:w="100" w:type="dxa"/>
              <w:left w:w="100" w:type="dxa"/>
              <w:bottom w:w="100" w:type="dxa"/>
              <w:right w:w="100" w:type="dxa"/>
            </w:tcMar>
          </w:tcPr>
          <w:p w14:paraId="0D533680" w14:textId="77777777" w:rsidR="00B57646" w:rsidRPr="006A0BCA" w:rsidRDefault="00B57646" w:rsidP="008066E5">
            <w:pPr>
              <w:spacing w:line="480" w:lineRule="auto"/>
            </w:pPr>
            <w:r w:rsidRPr="006A0BCA">
              <w:t>Outsourced contract cost</w:t>
            </w:r>
          </w:p>
        </w:tc>
        <w:tc>
          <w:tcPr>
            <w:tcW w:w="4680" w:type="dxa"/>
            <w:shd w:val="clear" w:color="auto" w:fill="auto"/>
            <w:tcMar>
              <w:top w:w="100" w:type="dxa"/>
              <w:left w:w="100" w:type="dxa"/>
              <w:bottom w:w="100" w:type="dxa"/>
              <w:right w:w="100" w:type="dxa"/>
            </w:tcMar>
          </w:tcPr>
          <w:p w14:paraId="4C5E9149" w14:textId="77777777" w:rsidR="00B57646" w:rsidRPr="006A0BCA" w:rsidRDefault="00B57646" w:rsidP="008066E5">
            <w:pPr>
              <w:widowControl w:val="0"/>
              <w:pBdr>
                <w:top w:val="nil"/>
                <w:left w:val="nil"/>
                <w:bottom w:val="nil"/>
                <w:right w:val="nil"/>
                <w:between w:val="nil"/>
              </w:pBdr>
              <w:spacing w:line="480" w:lineRule="auto"/>
            </w:pPr>
            <w:r w:rsidRPr="006A0BCA">
              <w:t>$0, if needed $5000</w:t>
            </w:r>
          </w:p>
        </w:tc>
      </w:tr>
    </w:tbl>
    <w:p w14:paraId="6F9226E7" w14:textId="77777777" w:rsidR="00B57646" w:rsidRDefault="00B57646" w:rsidP="00B57646">
      <w:pPr>
        <w:spacing w:line="480" w:lineRule="auto"/>
        <w:rPr>
          <w:sz w:val="28"/>
          <w:szCs w:val="28"/>
        </w:rPr>
      </w:pPr>
    </w:p>
    <w:p w14:paraId="665AB61C" w14:textId="09AB9ABC" w:rsidR="00B57646" w:rsidRDefault="00B57646" w:rsidP="009D6A8E">
      <w:pPr>
        <w:pStyle w:val="Heading1"/>
      </w:pPr>
      <w:bookmarkStart w:id="36" w:name="_Toc27044540"/>
      <w:r>
        <w:t>Team Assignment</w:t>
      </w:r>
      <w:bookmarkEnd w:id="36"/>
    </w:p>
    <w:p w14:paraId="175BD73F" w14:textId="77777777" w:rsidR="009D6A8E" w:rsidRPr="009D6A8E" w:rsidRDefault="009D6A8E" w:rsidP="009D6A8E"/>
    <w:p w14:paraId="410946B5" w14:textId="785C8154" w:rsidR="00B57646" w:rsidRDefault="00B57646" w:rsidP="00B57646">
      <w:pPr>
        <w:spacing w:line="480" w:lineRule="auto"/>
      </w:pPr>
      <w:r>
        <w:t xml:space="preserve">Chad - In charge of hardware implementation, and the various input/output parts. </w:t>
      </w:r>
      <w:r w:rsidR="0081048A">
        <w:t>Master document</w:t>
      </w:r>
      <w:r>
        <w:t xml:space="preserve"> </w:t>
      </w:r>
      <w:r w:rsidR="0081048A">
        <w:t>proofreader</w:t>
      </w:r>
      <w:r>
        <w:t>.</w:t>
      </w:r>
    </w:p>
    <w:p w14:paraId="1BEA753B" w14:textId="77777777" w:rsidR="00B57646" w:rsidRDefault="00B57646" w:rsidP="00B57646">
      <w:pPr>
        <w:spacing w:line="480" w:lineRule="auto"/>
      </w:pPr>
      <w:r>
        <w:t>Drew - Overall responsibility of project. In charge of electrical circuits, Microprocessor module integration and documentation.</w:t>
      </w:r>
    </w:p>
    <w:p w14:paraId="0CA02C5B" w14:textId="6B34D082" w:rsidR="00B57646" w:rsidRDefault="00B57646" w:rsidP="00B57646">
      <w:pPr>
        <w:spacing w:line="480" w:lineRule="auto"/>
      </w:pPr>
      <w:r>
        <w:t>Michael - In charge of software implementation of the web server, Wi-Fi modem, app software, and the communications between all software.</w:t>
      </w:r>
    </w:p>
    <w:p w14:paraId="642FF83F" w14:textId="4AE73A10" w:rsidR="009D6A8E" w:rsidRDefault="009D6A8E">
      <w:pPr>
        <w:spacing w:after="240" w:line="252" w:lineRule="auto"/>
        <w:ind w:left="0" w:right="0"/>
      </w:pPr>
      <w:r>
        <w:br w:type="page"/>
      </w:r>
    </w:p>
    <w:p w14:paraId="77D26351" w14:textId="1F536DD1" w:rsidR="00B57646" w:rsidRDefault="00B57646" w:rsidP="009D6A8E">
      <w:pPr>
        <w:pStyle w:val="Heading1"/>
      </w:pPr>
      <w:bookmarkStart w:id="37" w:name="_19ensngcb0tb" w:colFirst="0" w:colLast="0"/>
      <w:bookmarkStart w:id="38" w:name="_Toc27044541"/>
      <w:bookmarkEnd w:id="37"/>
      <w:r>
        <w:lastRenderedPageBreak/>
        <w:t>References</w:t>
      </w:r>
      <w:bookmarkEnd w:id="38"/>
    </w:p>
    <w:p w14:paraId="5EA8B81A" w14:textId="77777777" w:rsidR="009D6A8E" w:rsidRPr="009D6A8E" w:rsidRDefault="009D6A8E" w:rsidP="009D6A8E"/>
    <w:p w14:paraId="5D390679" w14:textId="77777777" w:rsidR="00B57646" w:rsidRDefault="00B57646" w:rsidP="00B57646">
      <w:r>
        <w:t>Links to all current documentation and code are below:</w:t>
      </w:r>
    </w:p>
    <w:p w14:paraId="6FBA2719" w14:textId="77777777" w:rsidR="00B57646" w:rsidRDefault="00B57646" w:rsidP="00B57646">
      <w:r>
        <w:t xml:space="preserve">Meeting Notes: </w:t>
      </w:r>
      <w:hyperlink r:id="rId41">
        <w:r>
          <w:rPr>
            <w:color w:val="1155CC"/>
            <w:u w:val="single"/>
          </w:rPr>
          <w:t>https://docs.google.com/document/d/1mtUfFTfOqqPw2zyaepzclxoFKLoXaqd9-opKlfBveFA/edit#</w:t>
        </w:r>
      </w:hyperlink>
    </w:p>
    <w:p w14:paraId="537ACD70" w14:textId="77777777" w:rsidR="00B57646" w:rsidRDefault="00B57646" w:rsidP="00B57646"/>
    <w:p w14:paraId="29281622" w14:textId="77777777" w:rsidR="00B57646" w:rsidRDefault="00B57646" w:rsidP="00B57646">
      <w:r>
        <w:t>Control Documentation:</w:t>
      </w:r>
    </w:p>
    <w:p w14:paraId="01E5E508" w14:textId="77777777" w:rsidR="00B57646" w:rsidRDefault="00C052AA" w:rsidP="00B57646">
      <w:hyperlink r:id="rId42">
        <w:r w:rsidR="00B57646">
          <w:rPr>
            <w:color w:val="1155CC"/>
            <w:u w:val="single"/>
          </w:rPr>
          <w:t>https://docs.google.com/document/d/1RbYqEY9eu72LCQb83p9FujjQguTNRpgIjmdwpXFczCA/edit#</w:t>
        </w:r>
      </w:hyperlink>
    </w:p>
    <w:p w14:paraId="6B900CBD" w14:textId="77777777" w:rsidR="00B57646" w:rsidRDefault="00B57646" w:rsidP="00B57646"/>
    <w:p w14:paraId="1045AEA5" w14:textId="77777777" w:rsidR="00B57646" w:rsidRDefault="00B57646" w:rsidP="00B57646">
      <w:r>
        <w:t>Plan Documentation:</w:t>
      </w:r>
    </w:p>
    <w:p w14:paraId="5C499D6C" w14:textId="77777777" w:rsidR="00B57646" w:rsidRDefault="00C052AA" w:rsidP="00B57646">
      <w:hyperlink r:id="rId43">
        <w:r w:rsidR="00B57646">
          <w:rPr>
            <w:color w:val="1155CC"/>
            <w:u w:val="single"/>
          </w:rPr>
          <w:t>https://docs.google.com/document/d/1JT-my9udzIbytgEOQ_zhH8BzzEN3PZicPn5nsdUEtqM/edit#</w:t>
        </w:r>
      </w:hyperlink>
    </w:p>
    <w:p w14:paraId="0F291BE4" w14:textId="77777777" w:rsidR="00B57646" w:rsidRDefault="00B57646" w:rsidP="00B57646"/>
    <w:p w14:paraId="371FC3A2" w14:textId="77777777" w:rsidR="00B57646" w:rsidRDefault="00B57646" w:rsidP="00B57646">
      <w:r>
        <w:t xml:space="preserve"> Schedule Documentation:</w:t>
      </w:r>
    </w:p>
    <w:p w14:paraId="58A0F478" w14:textId="77777777" w:rsidR="00B57646" w:rsidRDefault="00C052AA" w:rsidP="00B57646">
      <w:hyperlink r:id="rId44">
        <w:r w:rsidR="00B57646">
          <w:rPr>
            <w:color w:val="1155CC"/>
            <w:u w:val="single"/>
          </w:rPr>
          <w:t>https://docs.google.com/document/d/10Dt15eweoR7eboyIdi2v3zc0MMXtXyCiVJ5iHuWIVT8/edit</w:t>
        </w:r>
      </w:hyperlink>
    </w:p>
    <w:p w14:paraId="31CF7889" w14:textId="77777777" w:rsidR="00B57646" w:rsidRDefault="00B57646" w:rsidP="00B57646"/>
    <w:p w14:paraId="7F4FEA8B" w14:textId="77777777" w:rsidR="00B57646" w:rsidRDefault="00B57646" w:rsidP="00B57646">
      <w:r>
        <w:t>GitHub Repository (includes Gantt Chart, datasheets and all code):</w:t>
      </w:r>
    </w:p>
    <w:p w14:paraId="37E5E157" w14:textId="77777777" w:rsidR="00B57646" w:rsidRDefault="00C052AA" w:rsidP="00B57646">
      <w:hyperlink r:id="rId45">
        <w:r w:rsidR="00B57646">
          <w:rPr>
            <w:color w:val="1155CC"/>
            <w:u w:val="single"/>
          </w:rPr>
          <w:t>https://github.com/TheJonBovi/AutomatedSmartBlinds</w:t>
        </w:r>
      </w:hyperlink>
    </w:p>
    <w:p w14:paraId="0902906A" w14:textId="77777777" w:rsidR="008979D3" w:rsidRPr="00F650CB" w:rsidRDefault="008979D3" w:rsidP="00F650CB"/>
    <w:sectPr w:rsidR="008979D3" w:rsidRPr="00F650CB">
      <w:footerReference w:type="default" r:id="rId46"/>
      <w:head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D4BFC" w14:textId="77777777" w:rsidR="00C052AA" w:rsidRDefault="00C052AA">
      <w:r>
        <w:separator/>
      </w:r>
    </w:p>
    <w:p w14:paraId="3FE8F410" w14:textId="77777777" w:rsidR="00C052AA" w:rsidRDefault="00C052AA"/>
  </w:endnote>
  <w:endnote w:type="continuationSeparator" w:id="0">
    <w:p w14:paraId="6A26630D" w14:textId="77777777" w:rsidR="00C052AA" w:rsidRDefault="00C052AA">
      <w:r>
        <w:continuationSeparator/>
      </w:r>
    </w:p>
    <w:p w14:paraId="5DB2E19B" w14:textId="77777777" w:rsidR="00C052AA" w:rsidRDefault="00C052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594C11" w14:paraId="3534C75C" w14:textId="77777777" w:rsidTr="00B87079">
      <w:tc>
        <w:tcPr>
          <w:tcW w:w="750" w:type="pct"/>
        </w:tcPr>
        <w:p w14:paraId="296DDAC8" w14:textId="77777777" w:rsidR="00594C11" w:rsidRDefault="00594C11">
          <w:pPr>
            <w:pStyle w:val="Footer"/>
          </w:pPr>
          <w:r>
            <w:t>12/11/19</w:t>
          </w:r>
        </w:p>
      </w:tc>
      <w:tc>
        <w:tcPr>
          <w:tcW w:w="3500" w:type="pct"/>
        </w:tcPr>
        <w:p w14:paraId="766EF176" w14:textId="1B3877B4" w:rsidR="00594C11" w:rsidRDefault="00C052AA" w:rsidP="00B87079">
          <w:pPr>
            <w:pStyle w:val="Footer"/>
            <w:jc w:val="center"/>
          </w:pPr>
          <w:sdt>
            <w:sdtPr>
              <w:alias w:val="Title:"/>
              <w:tag w:val="Title:"/>
              <w:id w:val="1144241896"/>
              <w:placeholder>
                <w:docPart w:val="348187C2F8354C068AAA21A1CBD4FF4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594C11">
                <w:t xml:space="preserve">Automated </w:t>
              </w:r>
              <w:r w:rsidR="009D6A8E">
                <w:t>S</w:t>
              </w:r>
              <w:r w:rsidR="00594C11">
                <w:t xml:space="preserve">mart </w:t>
              </w:r>
              <w:r w:rsidR="009D6A8E">
                <w:t>B</w:t>
              </w:r>
              <w:r w:rsidR="00594C11">
                <w:t xml:space="preserve">linds </w:t>
              </w:r>
              <w:r w:rsidR="009D6A8E">
                <w:t>P</w:t>
              </w:r>
              <w:r w:rsidR="00594C11">
                <w:t>lan</w:t>
              </w:r>
            </w:sdtContent>
          </w:sdt>
        </w:p>
      </w:tc>
      <w:tc>
        <w:tcPr>
          <w:tcW w:w="750" w:type="pct"/>
        </w:tcPr>
        <w:p w14:paraId="19322EA9" w14:textId="77777777" w:rsidR="00594C11" w:rsidRDefault="00594C11">
          <w:pPr>
            <w:pStyle w:val="Footer"/>
            <w:jc w:val="right"/>
          </w:pPr>
          <w:r>
            <w:fldChar w:fldCharType="begin"/>
          </w:r>
          <w:r>
            <w:instrText xml:space="preserve"> PAGE  \* Arabic </w:instrText>
          </w:r>
          <w:r>
            <w:fldChar w:fldCharType="separate"/>
          </w:r>
          <w:r>
            <w:rPr>
              <w:noProof/>
            </w:rPr>
            <w:t>1</w:t>
          </w:r>
          <w:r>
            <w:fldChar w:fldCharType="end"/>
          </w:r>
        </w:p>
      </w:tc>
    </w:tr>
  </w:tbl>
  <w:p w14:paraId="44D0F694" w14:textId="77777777" w:rsidR="00594C11" w:rsidRDefault="00594C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E6C2B" w14:textId="77777777" w:rsidR="00C052AA" w:rsidRDefault="00C052AA">
      <w:r>
        <w:separator/>
      </w:r>
    </w:p>
    <w:p w14:paraId="6038612C" w14:textId="77777777" w:rsidR="00C052AA" w:rsidRDefault="00C052AA"/>
  </w:footnote>
  <w:footnote w:type="continuationSeparator" w:id="0">
    <w:p w14:paraId="5EB5A864" w14:textId="77777777" w:rsidR="00C052AA" w:rsidRDefault="00C052AA">
      <w:r>
        <w:continuationSeparator/>
      </w:r>
    </w:p>
    <w:p w14:paraId="7A09F970" w14:textId="77777777" w:rsidR="00C052AA" w:rsidRDefault="00C052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C0059" w14:textId="77777777" w:rsidR="00594C11" w:rsidRDefault="00594C11">
    <w:pPr>
      <w:pStyle w:val="Header"/>
    </w:pPr>
    <w:r>
      <w:rPr>
        <w:noProof/>
        <w:lang w:eastAsia="en-US"/>
      </w:rPr>
      <mc:AlternateContent>
        <mc:Choice Requires="wpg">
          <w:drawing>
            <wp:anchor distT="0" distB="0" distL="114300" distR="114300" simplePos="0" relativeHeight="251659264" behindDoc="1" locked="0" layoutInCell="1" allowOverlap="1" wp14:anchorId="5AA2CB1C" wp14:editId="3256DA4C">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7"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4122506"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616796"/>
    <w:multiLevelType w:val="multilevel"/>
    <w:tmpl w:val="74206A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10"/>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0CB"/>
    <w:rsid w:val="00067E02"/>
    <w:rsid w:val="0007440C"/>
    <w:rsid w:val="000954B1"/>
    <w:rsid w:val="00107CB6"/>
    <w:rsid w:val="0013333F"/>
    <w:rsid w:val="00193898"/>
    <w:rsid w:val="0027098B"/>
    <w:rsid w:val="002B21AE"/>
    <w:rsid w:val="00312DD5"/>
    <w:rsid w:val="0033593E"/>
    <w:rsid w:val="004534A5"/>
    <w:rsid w:val="004566FA"/>
    <w:rsid w:val="00495232"/>
    <w:rsid w:val="004A4EC4"/>
    <w:rsid w:val="005331CA"/>
    <w:rsid w:val="005402D3"/>
    <w:rsid w:val="005504AE"/>
    <w:rsid w:val="00594C11"/>
    <w:rsid w:val="005B347D"/>
    <w:rsid w:val="00660B21"/>
    <w:rsid w:val="006A0BCA"/>
    <w:rsid w:val="00714CE5"/>
    <w:rsid w:val="00736E05"/>
    <w:rsid w:val="008066E5"/>
    <w:rsid w:val="0081048A"/>
    <w:rsid w:val="00822A8D"/>
    <w:rsid w:val="00831731"/>
    <w:rsid w:val="00852FE0"/>
    <w:rsid w:val="00874542"/>
    <w:rsid w:val="008979D3"/>
    <w:rsid w:val="00907CBB"/>
    <w:rsid w:val="00913AE4"/>
    <w:rsid w:val="00976A9B"/>
    <w:rsid w:val="0099384F"/>
    <w:rsid w:val="009A32A1"/>
    <w:rsid w:val="009D6A8E"/>
    <w:rsid w:val="00A72CC5"/>
    <w:rsid w:val="00B55F12"/>
    <w:rsid w:val="00B57646"/>
    <w:rsid w:val="00B87079"/>
    <w:rsid w:val="00C052AA"/>
    <w:rsid w:val="00C41938"/>
    <w:rsid w:val="00C64B77"/>
    <w:rsid w:val="00C66EBA"/>
    <w:rsid w:val="00CA10F0"/>
    <w:rsid w:val="00CB5473"/>
    <w:rsid w:val="00D1520E"/>
    <w:rsid w:val="00D8737D"/>
    <w:rsid w:val="00DA0B66"/>
    <w:rsid w:val="00E279B8"/>
    <w:rsid w:val="00E756E6"/>
    <w:rsid w:val="00EA05B8"/>
    <w:rsid w:val="00EB203B"/>
    <w:rsid w:val="00F65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348AEC"/>
  <w15:chartTrackingRefBased/>
  <w15:docId w15:val="{CCCB70B4-843D-4299-8D5A-76471C003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9"/>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9"/>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9"/>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unhideWhenUsed/>
    <w:qFormat/>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0"/>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BalloonText">
    <w:name w:val="Balloon Text"/>
    <w:basedOn w:val="Normal"/>
    <w:link w:val="BalloonTextChar"/>
    <w:uiPriority w:val="99"/>
    <w:semiHidden/>
    <w:unhideWhenUsed/>
    <w:rsid w:val="00F650C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50CB"/>
    <w:rPr>
      <w:rFonts w:ascii="Segoe UI" w:hAnsi="Segoe UI" w:cs="Segoe UI"/>
      <w:sz w:val="18"/>
      <w:szCs w:val="18"/>
    </w:rPr>
  </w:style>
  <w:style w:type="paragraph" w:styleId="TOC1">
    <w:name w:val="toc 1"/>
    <w:basedOn w:val="Normal"/>
    <w:next w:val="Normal"/>
    <w:autoRedefine/>
    <w:uiPriority w:val="39"/>
    <w:unhideWhenUsed/>
    <w:rsid w:val="00B57646"/>
    <w:pPr>
      <w:spacing w:after="100" w:line="276" w:lineRule="auto"/>
      <w:ind w:left="0" w:right="0"/>
    </w:pPr>
    <w:rPr>
      <w:rFonts w:ascii="Arial" w:eastAsia="Arial" w:hAnsi="Arial" w:cs="Arial"/>
      <w:kern w:val="0"/>
      <w:lang w:val="en" w:eastAsia="en-US"/>
      <w14:ligatures w14:val="none"/>
    </w:rPr>
  </w:style>
  <w:style w:type="paragraph" w:styleId="TOC2">
    <w:name w:val="toc 2"/>
    <w:basedOn w:val="Normal"/>
    <w:next w:val="Normal"/>
    <w:autoRedefine/>
    <w:uiPriority w:val="39"/>
    <w:unhideWhenUsed/>
    <w:rsid w:val="00B57646"/>
    <w:pPr>
      <w:spacing w:after="100" w:line="276" w:lineRule="auto"/>
      <w:ind w:left="220" w:right="0"/>
    </w:pPr>
    <w:rPr>
      <w:rFonts w:ascii="Arial" w:eastAsia="Arial" w:hAnsi="Arial" w:cs="Arial"/>
      <w:kern w:val="0"/>
      <w:lang w:val="en" w:eastAsia="en-US"/>
      <w14:ligatures w14:val="none"/>
    </w:rPr>
  </w:style>
  <w:style w:type="paragraph" w:styleId="TOC3">
    <w:name w:val="toc 3"/>
    <w:basedOn w:val="Normal"/>
    <w:next w:val="Normal"/>
    <w:autoRedefine/>
    <w:uiPriority w:val="39"/>
    <w:unhideWhenUsed/>
    <w:rsid w:val="00B57646"/>
    <w:pPr>
      <w:spacing w:after="100" w:line="276" w:lineRule="auto"/>
      <w:ind w:left="440" w:right="0"/>
    </w:pPr>
    <w:rPr>
      <w:rFonts w:ascii="Arial" w:eastAsia="Arial" w:hAnsi="Arial" w:cs="Arial"/>
      <w:kern w:val="0"/>
      <w:lang w:val="en" w:eastAsia="en-US"/>
      <w14:ligatures w14:val="none"/>
    </w:rPr>
  </w:style>
  <w:style w:type="paragraph" w:styleId="TOC4">
    <w:name w:val="toc 4"/>
    <w:basedOn w:val="Normal"/>
    <w:next w:val="Normal"/>
    <w:autoRedefine/>
    <w:uiPriority w:val="39"/>
    <w:unhideWhenUsed/>
    <w:rsid w:val="00B57646"/>
    <w:pPr>
      <w:spacing w:after="100" w:line="276" w:lineRule="auto"/>
      <w:ind w:left="660" w:right="0"/>
    </w:pPr>
    <w:rPr>
      <w:rFonts w:ascii="Arial" w:eastAsia="Arial" w:hAnsi="Arial" w:cs="Arial"/>
      <w:kern w:val="0"/>
      <w:lang w:val="en"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cs.google.com/document/d/1RbYqEY9eu72LCQb83p9FujjQguTNRpgIjmdwpXFczCA/edit"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TheJonBovi/AutomatedSmartBlind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cs.google.com/document/d/10Dt15eweoR7eboyIdi2v3zc0MMXtXyCiVJ5iHuWIVT8/ed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cs.google.com/document/d/1JT-my9udzIbytgEOQ_zhH8BzzEN3PZicPn5nsdUEtqM/edit"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s://docs.google.com/document/d/1mtUfFTfOqqPw2zyaepzclxoFKLoXaqd9-opKlfBveFA/edit" TargetMode="External"/><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eRob\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8187C2F8354C068AAA21A1CBD4FF45"/>
        <w:category>
          <w:name w:val="General"/>
          <w:gallery w:val="placeholder"/>
        </w:category>
        <w:types>
          <w:type w:val="bbPlcHdr"/>
        </w:types>
        <w:behaviors>
          <w:behavior w:val="content"/>
        </w:behaviors>
        <w:guid w:val="{5702D956-84DE-4081-B048-6398BB9593BC}"/>
      </w:docPartPr>
      <w:docPartBody>
        <w:p w:rsidR="00425411" w:rsidRDefault="00425411">
          <w:pPr>
            <w:pStyle w:val="348187C2F8354C068AAA21A1CBD4FF45"/>
          </w:pPr>
          <w:r>
            <w:t>Probability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411"/>
    <w:rsid w:val="002848FF"/>
    <w:rsid w:val="0037624A"/>
    <w:rsid w:val="00425411"/>
    <w:rsid w:val="0085564C"/>
    <w:rsid w:val="008B7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672920018C44C2867541AE9419AA98">
    <w:name w:val="70672920018C44C2867541AE9419AA98"/>
  </w:style>
  <w:style w:type="paragraph" w:customStyle="1" w:styleId="4FFC2103DD774E89BF81B3EECA000B7C">
    <w:name w:val="4FFC2103DD774E89BF81B3EECA000B7C"/>
  </w:style>
  <w:style w:type="paragraph" w:customStyle="1" w:styleId="4DBE6F70D6704DD395BCC4331197E105">
    <w:name w:val="4DBE6F70D6704DD395BCC4331197E105"/>
  </w:style>
  <w:style w:type="paragraph" w:customStyle="1" w:styleId="365FE5C4439D408D895BC9285B191684">
    <w:name w:val="365FE5C4439D408D895BC9285B191684"/>
  </w:style>
  <w:style w:type="paragraph" w:customStyle="1" w:styleId="FD0497FC16B5483E85D071D9A239CB7D">
    <w:name w:val="FD0497FC16B5483E85D071D9A239CB7D"/>
  </w:style>
  <w:style w:type="paragraph" w:customStyle="1" w:styleId="87E60CDE3AD94BE8844340AD3B5BD5D5">
    <w:name w:val="87E60CDE3AD94BE8844340AD3B5BD5D5"/>
  </w:style>
  <w:style w:type="paragraph" w:customStyle="1" w:styleId="739317986A9245BE83EDD6D5248B4502">
    <w:name w:val="739317986A9245BE83EDD6D5248B4502"/>
  </w:style>
  <w:style w:type="paragraph" w:customStyle="1" w:styleId="95DFF01F1287493C8BD005943FC6610E">
    <w:name w:val="95DFF01F1287493C8BD005943FC6610E"/>
  </w:style>
  <w:style w:type="paragraph" w:customStyle="1" w:styleId="56229EF7C4094D079AC14B3B5488B985">
    <w:name w:val="56229EF7C4094D079AC14B3B5488B985"/>
  </w:style>
  <w:style w:type="paragraph" w:customStyle="1" w:styleId="A28FE77C3D3A4075AFF44BCF5F6600BC">
    <w:name w:val="A28FE77C3D3A4075AFF44BCF5F6600BC"/>
  </w:style>
  <w:style w:type="paragraph" w:customStyle="1" w:styleId="2DE12E374CBF4CEB87D8B72B7D2BD281">
    <w:name w:val="2DE12E374CBF4CEB87D8B72B7D2BD281"/>
  </w:style>
  <w:style w:type="paragraph" w:customStyle="1" w:styleId="438C96C0393446E19332E4528D5C610B">
    <w:name w:val="438C96C0393446E19332E4528D5C610B"/>
  </w:style>
  <w:style w:type="paragraph" w:customStyle="1" w:styleId="7D936B07A2B24A37A13B36D35B5C693C">
    <w:name w:val="7D936B07A2B24A37A13B36D35B5C693C"/>
  </w:style>
  <w:style w:type="paragraph" w:customStyle="1" w:styleId="96BD34DF37074452957BA3AC0D775E2E">
    <w:name w:val="96BD34DF37074452957BA3AC0D775E2E"/>
  </w:style>
  <w:style w:type="paragraph" w:customStyle="1" w:styleId="848129275606442386B91837954B64B2">
    <w:name w:val="848129275606442386B91837954B64B2"/>
  </w:style>
  <w:style w:type="paragraph" w:customStyle="1" w:styleId="768CED09DD044E59BCD06C215AFDDE0D">
    <w:name w:val="768CED09DD044E59BCD06C215AFDDE0D"/>
  </w:style>
  <w:style w:type="paragraph" w:customStyle="1" w:styleId="180B53E99D244B94B9BD1EB8C9F2207E">
    <w:name w:val="180B53E99D244B94B9BD1EB8C9F2207E"/>
  </w:style>
  <w:style w:type="paragraph" w:customStyle="1" w:styleId="2A30420FBA914B95BD90AFA7DD8FA817">
    <w:name w:val="2A30420FBA914B95BD90AFA7DD8FA817"/>
  </w:style>
  <w:style w:type="paragraph" w:customStyle="1" w:styleId="E29A8D05BC53405E918541B99ED15ECB">
    <w:name w:val="E29A8D05BC53405E918541B99ED15ECB"/>
  </w:style>
  <w:style w:type="paragraph" w:customStyle="1" w:styleId="A231B4F0831249B590FE18B690E5E7D4">
    <w:name w:val="A231B4F0831249B590FE18B690E5E7D4"/>
  </w:style>
  <w:style w:type="paragraph" w:customStyle="1" w:styleId="921E7F5D4AE54F988D4F886481956491">
    <w:name w:val="921E7F5D4AE54F988D4F886481956491"/>
  </w:style>
  <w:style w:type="paragraph" w:customStyle="1" w:styleId="C68C1F859A464539BEAAFFB762BC939E">
    <w:name w:val="C68C1F859A464539BEAAFFB762BC939E"/>
  </w:style>
  <w:style w:type="paragraph" w:customStyle="1" w:styleId="5C9500EDE11444EC9138858996CA02D1">
    <w:name w:val="5C9500EDE11444EC9138858996CA02D1"/>
  </w:style>
  <w:style w:type="paragraph" w:customStyle="1" w:styleId="833C38D2116D412BAA0D88AB7B9E95BB">
    <w:name w:val="833C38D2116D412BAA0D88AB7B9E95BB"/>
  </w:style>
  <w:style w:type="paragraph" w:customStyle="1" w:styleId="8E0FB1D9A55B49C0B1F460FFE208C321">
    <w:name w:val="8E0FB1D9A55B49C0B1F460FFE208C321"/>
  </w:style>
  <w:style w:type="paragraph" w:customStyle="1" w:styleId="105D491B979A47F083F21E520E648393">
    <w:name w:val="105D491B979A47F083F21E520E648393"/>
  </w:style>
  <w:style w:type="paragraph" w:customStyle="1" w:styleId="FE642105317B4CC2831A8E6E78CB13B0">
    <w:name w:val="FE642105317B4CC2831A8E6E78CB13B0"/>
  </w:style>
  <w:style w:type="paragraph" w:customStyle="1" w:styleId="7CDC03ACAAFC46668090CAFEEC9367FE">
    <w:name w:val="7CDC03ACAAFC46668090CAFEEC9367FE"/>
  </w:style>
  <w:style w:type="paragraph" w:customStyle="1" w:styleId="96E2CEEBEF634182BD0504AA4AAF16AB">
    <w:name w:val="96E2CEEBEF634182BD0504AA4AAF16AB"/>
  </w:style>
  <w:style w:type="paragraph" w:customStyle="1" w:styleId="2A8BF833ED1C46C08076E512A984E288">
    <w:name w:val="2A8BF833ED1C46C08076E512A984E288"/>
  </w:style>
  <w:style w:type="paragraph" w:customStyle="1" w:styleId="6ED139D876914A1090A67AA405E6F618">
    <w:name w:val="6ED139D876914A1090A67AA405E6F618"/>
  </w:style>
  <w:style w:type="paragraph" w:customStyle="1" w:styleId="9CC6CBC3E33A487AA8D42A3517CDBC3D">
    <w:name w:val="9CC6CBC3E33A487AA8D42A3517CDBC3D"/>
  </w:style>
  <w:style w:type="paragraph" w:customStyle="1" w:styleId="12BA66536AE243C0840C3E5D83F321A8">
    <w:name w:val="12BA66536AE243C0840C3E5D83F321A8"/>
  </w:style>
  <w:style w:type="paragraph" w:customStyle="1" w:styleId="40715EF851E44A84907D365F5C0D1932">
    <w:name w:val="40715EF851E44A84907D365F5C0D1932"/>
  </w:style>
  <w:style w:type="paragraph" w:customStyle="1" w:styleId="B4A85AECE2854E17A5B6C5A31788CDE7">
    <w:name w:val="B4A85AECE2854E17A5B6C5A31788CDE7"/>
  </w:style>
  <w:style w:type="paragraph" w:customStyle="1" w:styleId="4137D16F709B4617B9FE1E63331DD6FA">
    <w:name w:val="4137D16F709B4617B9FE1E63331DD6FA"/>
  </w:style>
  <w:style w:type="paragraph" w:customStyle="1" w:styleId="7C47E56738634FABAF8D77B7BA329FEE">
    <w:name w:val="7C47E56738634FABAF8D77B7BA329FEE"/>
  </w:style>
  <w:style w:type="paragraph" w:customStyle="1" w:styleId="FA255E5A175C4B91B94BC970CB879E9B">
    <w:name w:val="FA255E5A175C4B91B94BC970CB879E9B"/>
  </w:style>
  <w:style w:type="paragraph" w:customStyle="1" w:styleId="8746D0A9941B491789BEF07EE679E6A7">
    <w:name w:val="8746D0A9941B491789BEF07EE679E6A7"/>
  </w:style>
  <w:style w:type="paragraph" w:customStyle="1" w:styleId="C90D15DD2BE04C8598A34FCD21453E5A">
    <w:name w:val="C90D15DD2BE04C8598A34FCD21453E5A"/>
  </w:style>
  <w:style w:type="paragraph" w:customStyle="1" w:styleId="1F767E0351E44EBFB365A2408A504E4F">
    <w:name w:val="1F767E0351E44EBFB365A2408A504E4F"/>
  </w:style>
  <w:style w:type="paragraph" w:customStyle="1" w:styleId="E7E2124A2CEC481D880C81124A570E89">
    <w:name w:val="E7E2124A2CEC481D880C81124A570E89"/>
  </w:style>
  <w:style w:type="paragraph" w:customStyle="1" w:styleId="2D52984D9E0947EC98ACA7025CDB8AA5">
    <w:name w:val="2D52984D9E0947EC98ACA7025CDB8AA5"/>
  </w:style>
  <w:style w:type="paragraph" w:customStyle="1" w:styleId="E9ACF493673A4B7095E1A3850DB018D1">
    <w:name w:val="E9ACF493673A4B7095E1A3850DB018D1"/>
  </w:style>
  <w:style w:type="paragraph" w:customStyle="1" w:styleId="7DABBD3F577A48779B89B4258BD14280">
    <w:name w:val="7DABBD3F577A48779B89B4258BD14280"/>
  </w:style>
  <w:style w:type="paragraph" w:customStyle="1" w:styleId="6BA76E6C6F3247B49688FA145BC01C00">
    <w:name w:val="6BA76E6C6F3247B49688FA145BC01C00"/>
  </w:style>
  <w:style w:type="paragraph" w:customStyle="1" w:styleId="693A712801474583BBE03FB978EA22BC">
    <w:name w:val="693A712801474583BBE03FB978EA22BC"/>
  </w:style>
  <w:style w:type="paragraph" w:customStyle="1" w:styleId="46E60A1584CF443B94ED617DE5D7F477">
    <w:name w:val="46E60A1584CF443B94ED617DE5D7F477"/>
  </w:style>
  <w:style w:type="paragraph" w:customStyle="1" w:styleId="90267E778D344E818CB08B388CE712B1">
    <w:name w:val="90267E778D344E818CB08B388CE712B1"/>
  </w:style>
  <w:style w:type="character" w:styleId="Strong">
    <w:name w:val="Strong"/>
    <w:basedOn w:val="DefaultParagraphFont"/>
    <w:uiPriority w:val="1"/>
    <w:qFormat/>
    <w:rPr>
      <w:b/>
      <w:bCs/>
    </w:rPr>
  </w:style>
  <w:style w:type="paragraph" w:customStyle="1" w:styleId="091CFEEF7D7243C38CB77A0C38970817">
    <w:name w:val="091CFEEF7D7243C38CB77A0C38970817"/>
  </w:style>
  <w:style w:type="paragraph" w:customStyle="1" w:styleId="8A0DC5BC646340A8B9DDCFC6A2D72FA0">
    <w:name w:val="8A0DC5BC646340A8B9DDCFC6A2D72FA0"/>
  </w:style>
  <w:style w:type="paragraph" w:customStyle="1" w:styleId="C58F81D2571F4A47AC55BA7BE8C8AA0A">
    <w:name w:val="C58F81D2571F4A47AC55BA7BE8C8AA0A"/>
  </w:style>
  <w:style w:type="paragraph" w:customStyle="1" w:styleId="73B1FAF74C6D44D7AE01D37364E7BDFC">
    <w:name w:val="73B1FAF74C6D44D7AE01D37364E7BDFC"/>
  </w:style>
  <w:style w:type="paragraph" w:customStyle="1" w:styleId="2AC07C5A158C4EF49B84B56CE5D1382F">
    <w:name w:val="2AC07C5A158C4EF49B84B56CE5D1382F"/>
  </w:style>
  <w:style w:type="paragraph" w:customStyle="1" w:styleId="E2D8628D4B86494EB64A5865710D4210">
    <w:name w:val="E2D8628D4B86494EB64A5865710D4210"/>
  </w:style>
  <w:style w:type="paragraph" w:customStyle="1" w:styleId="D055090463B348FCBB9EF178B598C2E8">
    <w:name w:val="D055090463B348FCBB9EF178B598C2E8"/>
  </w:style>
  <w:style w:type="paragraph" w:customStyle="1" w:styleId="CFED5EA131544A87B5CCB355B069B403">
    <w:name w:val="CFED5EA131544A87B5CCB355B069B403"/>
  </w:style>
  <w:style w:type="paragraph" w:customStyle="1" w:styleId="FBBE888BE9A643F9AA43F5C2B2D6E50A">
    <w:name w:val="FBBE888BE9A643F9AA43F5C2B2D6E50A"/>
  </w:style>
  <w:style w:type="paragraph" w:customStyle="1" w:styleId="8CD458E2E81A4BBD87ACD4A1E38240A0">
    <w:name w:val="8CD458E2E81A4BBD87ACD4A1E38240A0"/>
  </w:style>
  <w:style w:type="paragraph" w:customStyle="1" w:styleId="4FFF140E0AA3425DAE7B2E89A451AA22">
    <w:name w:val="4FFF140E0AA3425DAE7B2E89A451AA22"/>
  </w:style>
  <w:style w:type="paragraph" w:customStyle="1" w:styleId="FC93DC7D41924A6583E73F58CDA595B3">
    <w:name w:val="FC93DC7D41924A6583E73F58CDA595B3"/>
  </w:style>
  <w:style w:type="paragraph" w:customStyle="1" w:styleId="3CEB84DE13194AA7A6F21E3DA9F70AB1">
    <w:name w:val="3CEB84DE13194AA7A6F21E3DA9F70AB1"/>
  </w:style>
  <w:style w:type="paragraph" w:customStyle="1" w:styleId="78F03C9E366D45BD9CD988C65570687C">
    <w:name w:val="78F03C9E366D45BD9CD988C65570687C"/>
  </w:style>
  <w:style w:type="paragraph" w:customStyle="1" w:styleId="1AB8D948282E47729510151DA09802F8">
    <w:name w:val="1AB8D948282E47729510151DA09802F8"/>
  </w:style>
  <w:style w:type="paragraph" w:customStyle="1" w:styleId="100D3D9043814F309A34A3BCDFA430D9">
    <w:name w:val="100D3D9043814F309A34A3BCDFA430D9"/>
  </w:style>
  <w:style w:type="paragraph" w:customStyle="1" w:styleId="284E1A1649FA4E3D8FF0AB755FA07E4D">
    <w:name w:val="284E1A1649FA4E3D8FF0AB755FA07E4D"/>
  </w:style>
  <w:style w:type="paragraph" w:customStyle="1" w:styleId="717247A1C56545C19DDCA24699E67DE5">
    <w:name w:val="717247A1C56545C19DDCA24699E67DE5"/>
  </w:style>
  <w:style w:type="paragraph" w:customStyle="1" w:styleId="C8A6B6E9677144BCA0CB4EFCC113EE88">
    <w:name w:val="C8A6B6E9677144BCA0CB4EFCC113EE88"/>
  </w:style>
  <w:style w:type="paragraph" w:customStyle="1" w:styleId="7E073CCAB2994B598B0D765334E1FA4D">
    <w:name w:val="7E073CCAB2994B598B0D765334E1FA4D"/>
  </w:style>
  <w:style w:type="paragraph" w:customStyle="1" w:styleId="E7D1402664AC40B5B2F0424D80DB1E8A">
    <w:name w:val="E7D1402664AC40B5B2F0424D80DB1E8A"/>
  </w:style>
  <w:style w:type="paragraph" w:customStyle="1" w:styleId="B51FFC852E2C40D8BCB0063B94D3B7CE">
    <w:name w:val="B51FFC852E2C40D8BCB0063B94D3B7CE"/>
  </w:style>
  <w:style w:type="paragraph" w:customStyle="1" w:styleId="4CA89325BD094FB8989B407C33A138A9">
    <w:name w:val="4CA89325BD094FB8989B407C33A138A9"/>
  </w:style>
  <w:style w:type="paragraph" w:customStyle="1" w:styleId="0CCF6795DD284D5B83F597459C06C468">
    <w:name w:val="0CCF6795DD284D5B83F597459C06C468"/>
  </w:style>
  <w:style w:type="paragraph" w:customStyle="1" w:styleId="B76DC8FA7B7F4B03B1B68A4C7DB9D7F3">
    <w:name w:val="B76DC8FA7B7F4B03B1B68A4C7DB9D7F3"/>
  </w:style>
  <w:style w:type="paragraph" w:customStyle="1" w:styleId="6634FDD381AB43B0B917D6BDBC085B35">
    <w:name w:val="6634FDD381AB43B0B917D6BDBC085B35"/>
  </w:style>
  <w:style w:type="paragraph" w:customStyle="1" w:styleId="3B765D871B774FC19F3B066322757EC7">
    <w:name w:val="3B765D871B774FC19F3B066322757EC7"/>
  </w:style>
  <w:style w:type="paragraph" w:customStyle="1" w:styleId="219F3AC2B16847C692CC8C216D357B53">
    <w:name w:val="219F3AC2B16847C692CC8C216D357B53"/>
  </w:style>
  <w:style w:type="paragraph" w:customStyle="1" w:styleId="72E6D161696A49E587FEE69EB3EE932B">
    <w:name w:val="72E6D161696A49E587FEE69EB3EE932B"/>
  </w:style>
  <w:style w:type="paragraph" w:customStyle="1" w:styleId="E4CAD6602F244DA2A0E7025C5C4B5D04">
    <w:name w:val="E4CAD6602F244DA2A0E7025C5C4B5D04"/>
  </w:style>
  <w:style w:type="paragraph" w:customStyle="1" w:styleId="4D547BC42FE64AA5B8254A1415F40763">
    <w:name w:val="4D547BC42FE64AA5B8254A1415F40763"/>
  </w:style>
  <w:style w:type="paragraph" w:customStyle="1" w:styleId="803A239907B94E56916162EFE13982EE">
    <w:name w:val="803A239907B94E56916162EFE13982EE"/>
  </w:style>
  <w:style w:type="paragraph" w:customStyle="1" w:styleId="798F25B481E64BC0A13770B545DC09C1">
    <w:name w:val="798F25B481E64BC0A13770B545DC09C1"/>
  </w:style>
  <w:style w:type="paragraph" w:customStyle="1" w:styleId="25DCAACE06AA44B1B6A473301305F65C">
    <w:name w:val="25DCAACE06AA44B1B6A473301305F65C"/>
  </w:style>
  <w:style w:type="paragraph" w:customStyle="1" w:styleId="3C8BDB7C14EA4856861F916B9EF8DC6E">
    <w:name w:val="3C8BDB7C14EA4856861F916B9EF8DC6E"/>
  </w:style>
  <w:style w:type="paragraph" w:customStyle="1" w:styleId="C5280A979C0049AE87A9AEE1D3407F99">
    <w:name w:val="C5280A979C0049AE87A9AEE1D3407F99"/>
  </w:style>
  <w:style w:type="paragraph" w:customStyle="1" w:styleId="086A59F2125C4047B701A2D3A723FDD4">
    <w:name w:val="086A59F2125C4047B701A2D3A723FDD4"/>
  </w:style>
  <w:style w:type="paragraph" w:customStyle="1" w:styleId="FE3EAC7492404DA1A981EA79BC22A3D0">
    <w:name w:val="FE3EAC7492404DA1A981EA79BC22A3D0"/>
  </w:style>
  <w:style w:type="paragraph" w:customStyle="1" w:styleId="E19996BCC3DA466AB1DF2E2AD195124C">
    <w:name w:val="E19996BCC3DA466AB1DF2E2AD195124C"/>
  </w:style>
  <w:style w:type="paragraph" w:customStyle="1" w:styleId="06CDC312FAFC453DBDBEF172AED0A962">
    <w:name w:val="06CDC312FAFC453DBDBEF172AED0A962"/>
  </w:style>
  <w:style w:type="paragraph" w:customStyle="1" w:styleId="AF3DBFD367614A95B015A26760086441">
    <w:name w:val="AF3DBFD367614A95B015A26760086441"/>
  </w:style>
  <w:style w:type="paragraph" w:customStyle="1" w:styleId="F951479C732B4D1DB41B900297293A98">
    <w:name w:val="F951479C732B4D1DB41B900297293A98"/>
  </w:style>
  <w:style w:type="paragraph" w:customStyle="1" w:styleId="B28E8B92D4C9447997CAFADC00006171">
    <w:name w:val="B28E8B92D4C9447997CAFADC00006171"/>
  </w:style>
  <w:style w:type="paragraph" w:customStyle="1" w:styleId="BBD6027986FB497CBD67AF270192922C">
    <w:name w:val="BBD6027986FB497CBD67AF270192922C"/>
  </w:style>
  <w:style w:type="paragraph" w:customStyle="1" w:styleId="2142C9FF2B4B4C698562D56DC04CADB9">
    <w:name w:val="2142C9FF2B4B4C698562D56DC04CADB9"/>
  </w:style>
  <w:style w:type="paragraph" w:customStyle="1" w:styleId="44707E0CF9124A3BAE051044FDE92DF4">
    <w:name w:val="44707E0CF9124A3BAE051044FDE92DF4"/>
  </w:style>
  <w:style w:type="paragraph" w:customStyle="1" w:styleId="7A9CE2707DB249FB9BB79EC2EF07524D">
    <w:name w:val="7A9CE2707DB249FB9BB79EC2EF07524D"/>
  </w:style>
  <w:style w:type="paragraph" w:customStyle="1" w:styleId="348187C2F8354C068AAA21A1CBD4FF45">
    <w:name w:val="348187C2F8354C068AAA21A1CBD4FF45"/>
  </w:style>
  <w:style w:type="paragraph" w:customStyle="1" w:styleId="15349050EE3B467BAE91C06941248D49">
    <w:name w:val="15349050EE3B467BAE91C06941248D49"/>
  </w:style>
  <w:style w:type="paragraph" w:customStyle="1" w:styleId="584CD6497FDE46AB8C7EE66523FC9015">
    <w:name w:val="584CD6497FDE46AB8C7EE66523FC9015"/>
  </w:style>
  <w:style w:type="paragraph" w:customStyle="1" w:styleId="B3E58CA343C346ADBBBF21FAC4D1E9D0">
    <w:name w:val="B3E58CA343C346ADBBBF21FAC4D1E9D0"/>
  </w:style>
  <w:style w:type="paragraph" w:customStyle="1" w:styleId="92E901D97A8F42A6A7ED3730319A4F3C">
    <w:name w:val="92E901D97A8F42A6A7ED3730319A4F3C"/>
  </w:style>
  <w:style w:type="paragraph" w:customStyle="1" w:styleId="51F00CA98FB94894AE60EE16D19DD79A">
    <w:name w:val="51F00CA98FB94894AE60EE16D19DD79A"/>
  </w:style>
  <w:style w:type="paragraph" w:customStyle="1" w:styleId="DF84887B83AC449C9533AD019936FBA3">
    <w:name w:val="DF84887B83AC449C9533AD019936FBA3"/>
  </w:style>
  <w:style w:type="paragraph" w:customStyle="1" w:styleId="EFDFBB815E13497EA28337D53FEA4502">
    <w:name w:val="EFDFBB815E13497EA28337D53FEA4502"/>
  </w:style>
  <w:style w:type="paragraph" w:customStyle="1" w:styleId="AD83956A0594487FBB183998F954978F">
    <w:name w:val="AD83956A0594487FBB183998F954978F"/>
  </w:style>
  <w:style w:type="paragraph" w:customStyle="1" w:styleId="6E9E0C9C57B34F459D266D4D1FA17113">
    <w:name w:val="6E9E0C9C57B34F459D266D4D1FA17113"/>
  </w:style>
  <w:style w:type="paragraph" w:customStyle="1" w:styleId="4F47F89681AE412FA2271992FD6242B6">
    <w:name w:val="4F47F89681AE412FA2271992FD6242B6"/>
  </w:style>
  <w:style w:type="paragraph" w:customStyle="1" w:styleId="26EC3A7D2FAD46CBB5C2A0BDC12EE3F0">
    <w:name w:val="26EC3A7D2FAD46CBB5C2A0BDC12EE3F0"/>
  </w:style>
  <w:style w:type="paragraph" w:customStyle="1" w:styleId="280BE119285B486F92563EAFCC2433C5">
    <w:name w:val="280BE119285B486F92563EAFCC2433C5"/>
  </w:style>
  <w:style w:type="paragraph" w:customStyle="1" w:styleId="8EB6927F2F8B4E3C97B494A02737C508">
    <w:name w:val="8EB6927F2F8B4E3C97B494A02737C508"/>
  </w:style>
  <w:style w:type="paragraph" w:customStyle="1" w:styleId="0BDA04BB566148BEBB9DFCE4DF6A1117">
    <w:name w:val="0BDA04BB566148BEBB9DFCE4DF6A11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Project communication plan.dotx</Template>
  <TotalTime>52</TotalTime>
  <Pages>1</Pages>
  <Words>5991</Words>
  <Characters>34149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Roberts</dc:creator>
  <cp:keywords>Automated Smart Blinds Plan</cp:keywords>
  <cp:lastModifiedBy>Andrew Deraita</cp:lastModifiedBy>
  <cp:revision>9</cp:revision>
  <dcterms:created xsi:type="dcterms:W3CDTF">2019-12-12T03:37:00Z</dcterms:created>
  <dcterms:modified xsi:type="dcterms:W3CDTF">2019-12-12T20:22:00Z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